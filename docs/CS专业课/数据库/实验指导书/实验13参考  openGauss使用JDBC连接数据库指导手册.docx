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115D5" w14:textId="77777777" w:rsidR="00E75EA5" w:rsidRPr="00D748B1" w:rsidRDefault="00E75EA5" w:rsidP="0073326B">
      <w:pPr>
        <w:pStyle w:val="5a"/>
        <w:rPr>
          <w:rFonts w:cs="Huawei Sans"/>
        </w:rPr>
      </w:pPr>
    </w:p>
    <w:p w14:paraId="1250B36E" w14:textId="77777777" w:rsidR="00E75EA5" w:rsidRPr="00D748B1" w:rsidRDefault="00E75EA5" w:rsidP="00E75EA5">
      <w:pPr>
        <w:rPr>
          <w:rFonts w:ascii="Huawei Sans" w:eastAsia="方正兰亭黑简体" w:hAnsi="Huawei Sans" w:cs="Huawei Sans"/>
        </w:rPr>
      </w:pPr>
    </w:p>
    <w:p w14:paraId="1C7C3611" w14:textId="77777777" w:rsidR="00E75EA5" w:rsidRPr="00D748B1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</w:p>
    <w:p w14:paraId="2B63D2A6" w14:textId="77777777" w:rsidR="0020153C" w:rsidRPr="00D748B1" w:rsidRDefault="0020153C" w:rsidP="0020153C">
      <w:pPr>
        <w:ind w:left="0"/>
        <w:rPr>
          <w:rFonts w:ascii="Huawei Sans" w:eastAsia="方正兰亭黑简体" w:hAnsi="Huawei Sans" w:cs="Huawei Sans"/>
        </w:rPr>
      </w:pPr>
    </w:p>
    <w:p w14:paraId="1E20AA9F" w14:textId="77777777" w:rsidR="0020153C" w:rsidRPr="00D748B1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0C946DDC" w14:textId="0AD17036" w:rsidR="00D84D0F" w:rsidRPr="00D748B1" w:rsidRDefault="00D84D0F" w:rsidP="00D84D0F">
      <w:pPr>
        <w:topLinePunct w:val="0"/>
        <w:spacing w:before="0" w:after="0" w:line="240" w:lineRule="auto"/>
        <w:ind w:left="0"/>
        <w:jc w:val="center"/>
        <w:rPr>
          <w:rFonts w:ascii="Huawei Sans" w:eastAsia="方正兰亭黑简体" w:hAnsi="Huawei Sans" w:cs="Huawei Sans"/>
          <w:noProof/>
          <w:sz w:val="72"/>
          <w:szCs w:val="72"/>
        </w:rPr>
      </w:pPr>
      <w:r w:rsidRPr="00D748B1">
        <w:rPr>
          <w:rFonts w:ascii="Huawei Sans" w:eastAsia="方正兰亭黑简体" w:hAnsi="Huawei Sans" w:cs="Huawei Sans"/>
          <w:noProof/>
          <w:sz w:val="72"/>
          <w:szCs w:val="72"/>
        </w:rPr>
        <w:t>《数据库》</w:t>
      </w:r>
    </w:p>
    <w:p w14:paraId="22520186" w14:textId="2B166533" w:rsidR="0020153C" w:rsidRPr="00D748B1" w:rsidRDefault="003C6989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3C6989">
        <w:rPr>
          <w:rFonts w:ascii="Huawei Sans" w:eastAsia="方正兰亭黑简体" w:hAnsi="Huawei Sans" w:cs="Huawei Sans"/>
          <w:sz w:val="72"/>
          <w:szCs w:val="72"/>
          <w:lang w:eastAsia="zh-CN"/>
        </w:rPr>
        <w:t>openGauss</w:t>
      </w:r>
      <w:r w:rsidRPr="003C6989">
        <w:rPr>
          <w:rFonts w:ascii="Huawei Sans" w:eastAsia="方正兰亭黑简体" w:hAnsi="Huawei Sans" w:cs="Huawei Sans"/>
          <w:sz w:val="72"/>
          <w:szCs w:val="72"/>
          <w:lang w:eastAsia="zh-CN"/>
        </w:rPr>
        <w:t>使用</w:t>
      </w:r>
      <w:r w:rsidRPr="003C6989">
        <w:rPr>
          <w:rFonts w:ascii="Huawei Sans" w:eastAsia="方正兰亭黑简体" w:hAnsi="Huawei Sans" w:cs="Huawei Sans"/>
          <w:sz w:val="72"/>
          <w:szCs w:val="72"/>
          <w:lang w:eastAsia="zh-CN"/>
        </w:rPr>
        <w:t>JDBC</w:t>
      </w:r>
      <w:r w:rsidRPr="003C6989">
        <w:rPr>
          <w:rFonts w:ascii="Huawei Sans" w:eastAsia="方正兰亭黑简体" w:hAnsi="Huawei Sans" w:cs="Huawei Sans"/>
          <w:sz w:val="72"/>
          <w:szCs w:val="72"/>
          <w:lang w:eastAsia="zh-CN"/>
        </w:rPr>
        <w:t>连接数据库指导手册</w:t>
      </w:r>
    </w:p>
    <w:p w14:paraId="3F112442" w14:textId="77777777" w:rsidR="0020153C" w:rsidRPr="00D748B1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0FA8C2C2" w14:textId="77777777" w:rsidR="0020153C" w:rsidRPr="00D748B1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8444A97" w14:textId="77777777" w:rsidR="0020153C" w:rsidRPr="00D748B1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4EEE72F3" w14:textId="77777777" w:rsidR="0020153C" w:rsidRPr="00D748B1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62ED3664" w14:textId="414C8387" w:rsidR="00213E96" w:rsidRPr="00D748B1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2F5EACC8" w14:textId="5E174D38" w:rsidR="00213E96" w:rsidRPr="00D748B1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3EFA5202" w14:textId="2428E973" w:rsidR="00213E96" w:rsidRPr="00D748B1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090A8A2" w14:textId="1B7B2006" w:rsidR="00213E96" w:rsidRPr="00D748B1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D885321" w14:textId="51EA07BB" w:rsidR="00213E96" w:rsidRPr="00D748B1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7CB96A1D" w14:textId="77777777" w:rsidR="00213E96" w:rsidRPr="00D748B1" w:rsidRDefault="00213E96" w:rsidP="00213E96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7028DA36" w14:textId="14CA7C1E" w:rsidR="00213E96" w:rsidRPr="00D748B1" w:rsidRDefault="00342110" w:rsidP="00213E96">
      <w:pPr>
        <w:pStyle w:val="cover--"/>
        <w:rPr>
          <w:rFonts w:ascii="Huawei Sans" w:eastAsia="方正兰亭黑简体" w:hAnsi="Huawei Sans" w:cs="Huawei Sans"/>
          <w:noProof/>
        </w:rPr>
      </w:pPr>
      <w:r w:rsidRPr="00D748B1">
        <w:rPr>
          <w:rFonts w:ascii="Huawei Sans" w:eastAsia="方正兰亭黑简体" w:hAnsi="Huawei Sans" w:cs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D748B1" w:rsidRDefault="00213E96" w:rsidP="00213E96">
      <w:pPr>
        <w:rPr>
          <w:rFonts w:ascii="Huawei Sans" w:eastAsia="方正兰亭黑简体" w:hAnsi="Huawei Sans" w:cs="Huawei Sans"/>
        </w:rPr>
      </w:pPr>
      <w:r w:rsidRPr="00D748B1">
        <w:rPr>
          <w:rFonts w:ascii="Huawei Sans" w:eastAsia="方正兰亭黑简体" w:hAnsi="Huawei Sans" w:cs="Huawei Sans"/>
          <w:caps/>
        </w:rPr>
        <w:fldChar w:fldCharType="begin"/>
      </w:r>
      <w:r w:rsidRPr="00D748B1">
        <w:rPr>
          <w:rFonts w:ascii="Huawei Sans" w:eastAsia="方正兰亭黑简体" w:hAnsi="Huawei Sans" w:cs="Huawei Sans"/>
          <w:caps/>
        </w:rPr>
        <w:instrText xml:space="preserve"> DOCPROPERTY  Confidential </w:instrText>
      </w:r>
      <w:r w:rsidRPr="00D748B1">
        <w:rPr>
          <w:rFonts w:ascii="Huawei Sans" w:eastAsia="方正兰亭黑简体" w:hAnsi="Huawei Sans" w:cs="Huawei Sans"/>
          <w:caps/>
        </w:rPr>
        <w:fldChar w:fldCharType="end"/>
      </w:r>
    </w:p>
    <w:p w14:paraId="6F7BEF1B" w14:textId="77777777" w:rsidR="00213E96" w:rsidRPr="00D748B1" w:rsidRDefault="00213E96" w:rsidP="00213E96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D748B1">
        <w:rPr>
          <w:rFonts w:ascii="Huawei Sans" w:eastAsia="方正兰亭黑简体" w:hAnsi="Huawei Sans" w:cs="Huawei Sans"/>
          <w:lang w:eastAsia="zh-CN"/>
        </w:rPr>
        <w:t>华为技术有限公司</w:t>
      </w:r>
    </w:p>
    <w:p w14:paraId="4C0703B4" w14:textId="77777777" w:rsidR="00033B54" w:rsidRPr="00D748B1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  <w:sectPr w:rsidR="00033B54" w:rsidRPr="00D748B1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D748B1">
        <w:rPr>
          <w:rFonts w:ascii="Huawei Sans" w:eastAsia="方正兰亭黑简体" w:hAnsi="Huawei Sans" w:cs="Huawei Sans"/>
        </w:rPr>
        <w:br w:type="page"/>
      </w:r>
    </w:p>
    <w:bookmarkStart w:id="0" w:name="_Toc437504216" w:displacedByCustomXml="next"/>
    <w:bookmarkStart w:id="1" w:name="_Toc227138864" w:displacedByCustomXml="next"/>
    <w:bookmarkStart w:id="2" w:name="_Toc218425197" w:displacedByCustomXml="next"/>
    <w:bookmarkStart w:id="3" w:name="_Ref218423379" w:displacedByCustomXml="next"/>
    <w:bookmarkStart w:id="4" w:name="_Ref218422900" w:displacedByCustomXml="next"/>
    <w:bookmarkStart w:id="5" w:name="_Ref218422894" w:displacedByCustomXml="next"/>
    <w:bookmarkStart w:id="6" w:name="_Ref218072047" w:displacedByCustomXml="next"/>
    <w:bookmarkStart w:id="7" w:name="_Ref218071784" w:displacedByCustomXml="next"/>
    <w:bookmarkStart w:id="8" w:name="_Ref218071624" w:displacedByCustomXml="next"/>
    <w:bookmarkStart w:id="9" w:name="_Ref218071467" w:displacedByCustomXml="next"/>
    <w:sdt>
      <w:sdtPr>
        <w:rPr>
          <w:rFonts w:ascii="微软雅黑" w:eastAsia="微软雅黑" w:hAnsi="微软雅黑" w:cs="Huawei Sans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5B902EF0" w14:textId="5CE9B1BA" w:rsidR="0020153C" w:rsidRPr="00D748B1" w:rsidRDefault="0020153C" w:rsidP="00FD6CD0">
          <w:pPr>
            <w:pStyle w:val="Contents"/>
            <w:rPr>
              <w:rFonts w:cs="Huawei Sans"/>
            </w:rPr>
          </w:pPr>
          <w:r w:rsidRPr="00D748B1">
            <w:rPr>
              <w:rFonts w:cs="Huawei Sans"/>
              <w:lang w:val="zh-CN"/>
            </w:rPr>
            <w:t>目录</w:t>
          </w:r>
        </w:p>
        <w:p w14:paraId="3B757929" w14:textId="544DF200" w:rsidR="0096228F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 w:rsidRPr="00D748B1">
            <w:rPr>
              <w:rFonts w:cs="Huawei Sans"/>
              <w:b w:val="0"/>
              <w:bCs w:val="0"/>
              <w:noProof/>
            </w:rPr>
            <w:fldChar w:fldCharType="begin"/>
          </w:r>
          <w:r w:rsidRPr="00D748B1">
            <w:rPr>
              <w:rFonts w:cs="Huawei Sans"/>
              <w:b w:val="0"/>
              <w:bCs w:val="0"/>
              <w:noProof/>
            </w:rPr>
            <w:instrText xml:space="preserve"> TOC \o "1-3" \h \z \u </w:instrText>
          </w:r>
          <w:r w:rsidRPr="00D748B1">
            <w:rPr>
              <w:rFonts w:cs="Huawei Sans"/>
              <w:b w:val="0"/>
              <w:bCs w:val="0"/>
              <w:noProof/>
            </w:rPr>
            <w:fldChar w:fldCharType="separate"/>
          </w:r>
          <w:hyperlink w:anchor="_Toc77237443" w:history="1">
            <w:r w:rsidR="0096228F" w:rsidRPr="00DB6F72">
              <w:rPr>
                <w:rStyle w:val="af1"/>
                <w:noProof/>
              </w:rPr>
              <w:t>前</w:t>
            </w:r>
            <w:r w:rsidR="0096228F" w:rsidRPr="00DB6F72">
              <w:rPr>
                <w:rStyle w:val="af1"/>
                <w:noProof/>
              </w:rPr>
              <w:t xml:space="preserve">  </w:t>
            </w:r>
            <w:r w:rsidR="0096228F" w:rsidRPr="00DB6F72">
              <w:rPr>
                <w:rStyle w:val="af1"/>
                <w:noProof/>
              </w:rPr>
              <w:t>言</w:t>
            </w:r>
            <w:r w:rsidR="0096228F">
              <w:rPr>
                <w:noProof/>
                <w:webHidden/>
              </w:rPr>
              <w:tab/>
            </w:r>
            <w:r w:rsidR="0096228F">
              <w:rPr>
                <w:noProof/>
                <w:webHidden/>
              </w:rPr>
              <w:fldChar w:fldCharType="begin"/>
            </w:r>
            <w:r w:rsidR="0096228F">
              <w:rPr>
                <w:noProof/>
                <w:webHidden/>
              </w:rPr>
              <w:instrText xml:space="preserve"> PAGEREF _Toc77237443 \h </w:instrText>
            </w:r>
            <w:r w:rsidR="0096228F">
              <w:rPr>
                <w:noProof/>
                <w:webHidden/>
              </w:rPr>
            </w:r>
            <w:r w:rsidR="0096228F">
              <w:rPr>
                <w:noProof/>
                <w:webHidden/>
              </w:rPr>
              <w:fldChar w:fldCharType="separate"/>
            </w:r>
            <w:r w:rsidR="0096228F">
              <w:rPr>
                <w:noProof/>
                <w:webHidden/>
              </w:rPr>
              <w:t>2</w:t>
            </w:r>
            <w:r w:rsidR="0096228F">
              <w:rPr>
                <w:noProof/>
                <w:webHidden/>
              </w:rPr>
              <w:fldChar w:fldCharType="end"/>
            </w:r>
          </w:hyperlink>
        </w:p>
        <w:p w14:paraId="24B5F097" w14:textId="714BD3DD" w:rsidR="0096228F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7237444" w:history="1">
            <w:r w:rsidR="0096228F" w:rsidRPr="00DB6F72">
              <w:rPr>
                <w:rStyle w:val="af1"/>
              </w:rPr>
              <w:t>简介</w:t>
            </w:r>
            <w:r w:rsidR="0096228F">
              <w:rPr>
                <w:webHidden/>
              </w:rPr>
              <w:tab/>
            </w:r>
            <w:r w:rsidR="0096228F">
              <w:rPr>
                <w:webHidden/>
              </w:rPr>
              <w:fldChar w:fldCharType="begin"/>
            </w:r>
            <w:r w:rsidR="0096228F">
              <w:rPr>
                <w:webHidden/>
              </w:rPr>
              <w:instrText xml:space="preserve"> PAGEREF _Toc77237444 \h </w:instrText>
            </w:r>
            <w:r w:rsidR="0096228F">
              <w:rPr>
                <w:webHidden/>
              </w:rPr>
            </w:r>
            <w:r w:rsidR="0096228F">
              <w:rPr>
                <w:webHidden/>
              </w:rPr>
              <w:fldChar w:fldCharType="separate"/>
            </w:r>
            <w:r w:rsidR="0096228F">
              <w:rPr>
                <w:webHidden/>
              </w:rPr>
              <w:t>2</w:t>
            </w:r>
            <w:r w:rsidR="0096228F">
              <w:rPr>
                <w:webHidden/>
              </w:rPr>
              <w:fldChar w:fldCharType="end"/>
            </w:r>
          </w:hyperlink>
        </w:p>
        <w:p w14:paraId="72DB8A66" w14:textId="6055C240" w:rsidR="0096228F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7237445" w:history="1">
            <w:r w:rsidR="0096228F" w:rsidRPr="00DB6F72">
              <w:rPr>
                <w:rStyle w:val="af1"/>
              </w:rPr>
              <w:t>内容描述</w:t>
            </w:r>
            <w:r w:rsidR="0096228F">
              <w:rPr>
                <w:webHidden/>
              </w:rPr>
              <w:tab/>
            </w:r>
            <w:r w:rsidR="0096228F">
              <w:rPr>
                <w:webHidden/>
              </w:rPr>
              <w:fldChar w:fldCharType="begin"/>
            </w:r>
            <w:r w:rsidR="0096228F">
              <w:rPr>
                <w:webHidden/>
              </w:rPr>
              <w:instrText xml:space="preserve"> PAGEREF _Toc77237445 \h </w:instrText>
            </w:r>
            <w:r w:rsidR="0096228F">
              <w:rPr>
                <w:webHidden/>
              </w:rPr>
            </w:r>
            <w:r w:rsidR="0096228F">
              <w:rPr>
                <w:webHidden/>
              </w:rPr>
              <w:fldChar w:fldCharType="separate"/>
            </w:r>
            <w:r w:rsidR="0096228F">
              <w:rPr>
                <w:webHidden/>
              </w:rPr>
              <w:t>2</w:t>
            </w:r>
            <w:r w:rsidR="0096228F">
              <w:rPr>
                <w:webHidden/>
              </w:rPr>
              <w:fldChar w:fldCharType="end"/>
            </w:r>
          </w:hyperlink>
        </w:p>
        <w:p w14:paraId="6B595813" w14:textId="240B21C2" w:rsidR="0096228F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7237446" w:history="1">
            <w:r w:rsidR="0096228F" w:rsidRPr="00DB6F72">
              <w:rPr>
                <w:rStyle w:val="af1"/>
              </w:rPr>
              <w:t>前置条件</w:t>
            </w:r>
            <w:r w:rsidR="0096228F">
              <w:rPr>
                <w:webHidden/>
              </w:rPr>
              <w:tab/>
            </w:r>
            <w:r w:rsidR="0096228F">
              <w:rPr>
                <w:webHidden/>
              </w:rPr>
              <w:fldChar w:fldCharType="begin"/>
            </w:r>
            <w:r w:rsidR="0096228F">
              <w:rPr>
                <w:webHidden/>
              </w:rPr>
              <w:instrText xml:space="preserve"> PAGEREF _Toc77237446 \h </w:instrText>
            </w:r>
            <w:r w:rsidR="0096228F">
              <w:rPr>
                <w:webHidden/>
              </w:rPr>
            </w:r>
            <w:r w:rsidR="0096228F">
              <w:rPr>
                <w:webHidden/>
              </w:rPr>
              <w:fldChar w:fldCharType="separate"/>
            </w:r>
            <w:r w:rsidR="0096228F">
              <w:rPr>
                <w:webHidden/>
              </w:rPr>
              <w:t>2</w:t>
            </w:r>
            <w:r w:rsidR="0096228F">
              <w:rPr>
                <w:webHidden/>
              </w:rPr>
              <w:fldChar w:fldCharType="end"/>
            </w:r>
          </w:hyperlink>
        </w:p>
        <w:p w14:paraId="5D94B5D4" w14:textId="5BA77C81" w:rsidR="0096228F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7237447" w:history="1">
            <w:r w:rsidR="0096228F" w:rsidRPr="00DB6F72">
              <w:rPr>
                <w:rStyle w:val="af1"/>
              </w:rPr>
              <w:t>实验环境说明</w:t>
            </w:r>
            <w:r w:rsidR="0096228F">
              <w:rPr>
                <w:webHidden/>
              </w:rPr>
              <w:tab/>
            </w:r>
            <w:r w:rsidR="0096228F">
              <w:rPr>
                <w:webHidden/>
              </w:rPr>
              <w:fldChar w:fldCharType="begin"/>
            </w:r>
            <w:r w:rsidR="0096228F">
              <w:rPr>
                <w:webHidden/>
              </w:rPr>
              <w:instrText xml:space="preserve"> PAGEREF _Toc77237447 \h </w:instrText>
            </w:r>
            <w:r w:rsidR="0096228F">
              <w:rPr>
                <w:webHidden/>
              </w:rPr>
            </w:r>
            <w:r w:rsidR="0096228F">
              <w:rPr>
                <w:webHidden/>
              </w:rPr>
              <w:fldChar w:fldCharType="separate"/>
            </w:r>
            <w:r w:rsidR="0096228F">
              <w:rPr>
                <w:webHidden/>
              </w:rPr>
              <w:t>2</w:t>
            </w:r>
            <w:r w:rsidR="0096228F">
              <w:rPr>
                <w:webHidden/>
              </w:rPr>
              <w:fldChar w:fldCharType="end"/>
            </w:r>
          </w:hyperlink>
        </w:p>
        <w:p w14:paraId="2D1079A2" w14:textId="3FBCCC0C" w:rsidR="0096228F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7237448" w:history="1">
            <w:r w:rsidR="0096228F" w:rsidRPr="00DB6F72">
              <w:rPr>
                <w:rStyle w:val="af1"/>
              </w:rPr>
              <w:t>实验概览</w:t>
            </w:r>
            <w:r w:rsidR="0096228F">
              <w:rPr>
                <w:webHidden/>
              </w:rPr>
              <w:tab/>
            </w:r>
            <w:r w:rsidR="0096228F">
              <w:rPr>
                <w:webHidden/>
              </w:rPr>
              <w:fldChar w:fldCharType="begin"/>
            </w:r>
            <w:r w:rsidR="0096228F">
              <w:rPr>
                <w:webHidden/>
              </w:rPr>
              <w:instrText xml:space="preserve"> PAGEREF _Toc77237448 \h </w:instrText>
            </w:r>
            <w:r w:rsidR="0096228F">
              <w:rPr>
                <w:webHidden/>
              </w:rPr>
            </w:r>
            <w:r w:rsidR="0096228F">
              <w:rPr>
                <w:webHidden/>
              </w:rPr>
              <w:fldChar w:fldCharType="separate"/>
            </w:r>
            <w:r w:rsidR="0096228F">
              <w:rPr>
                <w:webHidden/>
              </w:rPr>
              <w:t>3</w:t>
            </w:r>
            <w:r w:rsidR="0096228F">
              <w:rPr>
                <w:webHidden/>
              </w:rPr>
              <w:fldChar w:fldCharType="end"/>
            </w:r>
          </w:hyperlink>
        </w:p>
        <w:p w14:paraId="6C16F9BD" w14:textId="0A0EED2D" w:rsidR="0096228F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77237449" w:history="1">
            <w:r w:rsidR="0096228F" w:rsidRPr="00DB6F72">
              <w:rPr>
                <w:rStyle w:val="af1"/>
                <w:rFonts w:cs="Huawei Sans"/>
                <w:noProof/>
              </w:rPr>
              <w:t>1 openGauss</w:t>
            </w:r>
            <w:r w:rsidR="0096228F" w:rsidRPr="00DB6F72">
              <w:rPr>
                <w:rStyle w:val="af1"/>
                <w:rFonts w:cs="Huawei Sans"/>
                <w:noProof/>
              </w:rPr>
              <w:t>使用</w:t>
            </w:r>
            <w:r w:rsidR="0096228F" w:rsidRPr="00DB6F72">
              <w:rPr>
                <w:rStyle w:val="af1"/>
                <w:rFonts w:cs="Huawei Sans"/>
                <w:noProof/>
              </w:rPr>
              <w:t>JDBC</w:t>
            </w:r>
            <w:r w:rsidR="0096228F" w:rsidRPr="00DB6F72">
              <w:rPr>
                <w:rStyle w:val="af1"/>
                <w:rFonts w:cs="Huawei Sans"/>
                <w:noProof/>
              </w:rPr>
              <w:t>连接数据库</w:t>
            </w:r>
            <w:r w:rsidR="0096228F">
              <w:rPr>
                <w:noProof/>
                <w:webHidden/>
              </w:rPr>
              <w:tab/>
            </w:r>
            <w:r w:rsidR="0096228F">
              <w:rPr>
                <w:noProof/>
                <w:webHidden/>
              </w:rPr>
              <w:fldChar w:fldCharType="begin"/>
            </w:r>
            <w:r w:rsidR="0096228F">
              <w:rPr>
                <w:noProof/>
                <w:webHidden/>
              </w:rPr>
              <w:instrText xml:space="preserve"> PAGEREF _Toc77237449 \h </w:instrText>
            </w:r>
            <w:r w:rsidR="0096228F">
              <w:rPr>
                <w:noProof/>
                <w:webHidden/>
              </w:rPr>
            </w:r>
            <w:r w:rsidR="0096228F">
              <w:rPr>
                <w:noProof/>
                <w:webHidden/>
              </w:rPr>
              <w:fldChar w:fldCharType="separate"/>
            </w:r>
            <w:r w:rsidR="0096228F">
              <w:rPr>
                <w:noProof/>
                <w:webHidden/>
              </w:rPr>
              <w:t>4</w:t>
            </w:r>
            <w:r w:rsidR="0096228F">
              <w:rPr>
                <w:noProof/>
                <w:webHidden/>
              </w:rPr>
              <w:fldChar w:fldCharType="end"/>
            </w:r>
          </w:hyperlink>
        </w:p>
        <w:p w14:paraId="4877C936" w14:textId="02F5005C" w:rsidR="0096228F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7237450" w:history="1">
            <w:r w:rsidR="0096228F" w:rsidRPr="00DB6F72">
              <w:rPr>
                <w:rStyle w:val="af1"/>
                <w:rFonts w:cs="Huawei Sans"/>
                <w:snapToGrid w:val="0"/>
              </w:rPr>
              <w:t>1.1</w:t>
            </w:r>
            <w:r w:rsidR="0096228F" w:rsidRPr="00DB6F72">
              <w:rPr>
                <w:rStyle w:val="af1"/>
              </w:rPr>
              <w:t xml:space="preserve"> </w:t>
            </w:r>
            <w:r w:rsidR="0096228F" w:rsidRPr="00DB6F72">
              <w:rPr>
                <w:rStyle w:val="af1"/>
              </w:rPr>
              <w:t>新用户的创建</w:t>
            </w:r>
            <w:r w:rsidR="0096228F">
              <w:rPr>
                <w:webHidden/>
              </w:rPr>
              <w:tab/>
            </w:r>
            <w:r w:rsidR="0096228F">
              <w:rPr>
                <w:webHidden/>
              </w:rPr>
              <w:fldChar w:fldCharType="begin"/>
            </w:r>
            <w:r w:rsidR="0096228F">
              <w:rPr>
                <w:webHidden/>
              </w:rPr>
              <w:instrText xml:space="preserve"> PAGEREF _Toc77237450 \h </w:instrText>
            </w:r>
            <w:r w:rsidR="0096228F">
              <w:rPr>
                <w:webHidden/>
              </w:rPr>
            </w:r>
            <w:r w:rsidR="0096228F">
              <w:rPr>
                <w:webHidden/>
              </w:rPr>
              <w:fldChar w:fldCharType="separate"/>
            </w:r>
            <w:r w:rsidR="0096228F">
              <w:rPr>
                <w:webHidden/>
              </w:rPr>
              <w:t>4</w:t>
            </w:r>
            <w:r w:rsidR="0096228F">
              <w:rPr>
                <w:webHidden/>
              </w:rPr>
              <w:fldChar w:fldCharType="end"/>
            </w:r>
          </w:hyperlink>
        </w:p>
        <w:p w14:paraId="366EF8B4" w14:textId="4DCE33C3" w:rsidR="0096228F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7237451" w:history="1">
            <w:r w:rsidR="0096228F" w:rsidRPr="00DB6F72">
              <w:rPr>
                <w:rStyle w:val="af1"/>
                <w:rFonts w:cs="Huawei Sans"/>
                <w:snapToGrid w:val="0"/>
              </w:rPr>
              <w:t>1.2</w:t>
            </w:r>
            <w:r w:rsidR="0096228F" w:rsidRPr="00DB6F72">
              <w:rPr>
                <w:rStyle w:val="af1"/>
              </w:rPr>
              <w:t xml:space="preserve"> </w:t>
            </w:r>
            <w:r w:rsidR="0096228F" w:rsidRPr="00DB6F72">
              <w:rPr>
                <w:rStyle w:val="af1"/>
              </w:rPr>
              <w:t>使用</w:t>
            </w:r>
            <w:r w:rsidR="0096228F" w:rsidRPr="00DB6F72">
              <w:rPr>
                <w:rStyle w:val="af1"/>
              </w:rPr>
              <w:t>JDBC</w:t>
            </w:r>
            <w:r w:rsidR="0096228F" w:rsidRPr="00DB6F72">
              <w:rPr>
                <w:rStyle w:val="af1"/>
              </w:rPr>
              <w:t>连接数据库</w:t>
            </w:r>
            <w:r w:rsidR="0096228F">
              <w:rPr>
                <w:webHidden/>
              </w:rPr>
              <w:tab/>
            </w:r>
            <w:r w:rsidR="0096228F">
              <w:rPr>
                <w:webHidden/>
              </w:rPr>
              <w:fldChar w:fldCharType="begin"/>
            </w:r>
            <w:r w:rsidR="0096228F">
              <w:rPr>
                <w:webHidden/>
              </w:rPr>
              <w:instrText xml:space="preserve"> PAGEREF _Toc77237451 \h </w:instrText>
            </w:r>
            <w:r w:rsidR="0096228F">
              <w:rPr>
                <w:webHidden/>
              </w:rPr>
            </w:r>
            <w:r w:rsidR="0096228F">
              <w:rPr>
                <w:webHidden/>
              </w:rPr>
              <w:fldChar w:fldCharType="separate"/>
            </w:r>
            <w:r w:rsidR="0096228F">
              <w:rPr>
                <w:webHidden/>
              </w:rPr>
              <w:t>4</w:t>
            </w:r>
            <w:r w:rsidR="0096228F">
              <w:rPr>
                <w:webHidden/>
              </w:rPr>
              <w:fldChar w:fldCharType="end"/>
            </w:r>
          </w:hyperlink>
        </w:p>
        <w:p w14:paraId="5A47F44B" w14:textId="129A7AAF" w:rsidR="0096228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7237452" w:history="1">
            <w:r w:rsidR="0096228F" w:rsidRPr="00DB6F72">
              <w:rPr>
                <w:rStyle w:val="af1"/>
                <w:rFonts w:cs="Huawei Sans"/>
                <w:bCs/>
                <w:snapToGrid w:val="0"/>
              </w:rPr>
              <w:t>1.2.1</w:t>
            </w:r>
            <w:r w:rsidR="0096228F" w:rsidRPr="00DB6F72">
              <w:rPr>
                <w:rStyle w:val="af1"/>
                <w:rFonts w:cs="Huawei Sans"/>
              </w:rPr>
              <w:t xml:space="preserve"> </w:t>
            </w:r>
            <w:r w:rsidR="0096228F" w:rsidRPr="00DB6F72">
              <w:rPr>
                <w:rStyle w:val="af1"/>
                <w:rFonts w:cs="Huawei Sans"/>
              </w:rPr>
              <w:t>准备连接环境</w:t>
            </w:r>
            <w:r w:rsidR="0096228F">
              <w:rPr>
                <w:webHidden/>
              </w:rPr>
              <w:tab/>
            </w:r>
            <w:r w:rsidR="0096228F">
              <w:rPr>
                <w:webHidden/>
              </w:rPr>
              <w:fldChar w:fldCharType="begin"/>
            </w:r>
            <w:r w:rsidR="0096228F">
              <w:rPr>
                <w:webHidden/>
              </w:rPr>
              <w:instrText xml:space="preserve"> PAGEREF _Toc77237452 \h </w:instrText>
            </w:r>
            <w:r w:rsidR="0096228F">
              <w:rPr>
                <w:webHidden/>
              </w:rPr>
            </w:r>
            <w:r w:rsidR="0096228F">
              <w:rPr>
                <w:webHidden/>
              </w:rPr>
              <w:fldChar w:fldCharType="separate"/>
            </w:r>
            <w:r w:rsidR="0096228F">
              <w:rPr>
                <w:webHidden/>
              </w:rPr>
              <w:t>4</w:t>
            </w:r>
            <w:r w:rsidR="0096228F">
              <w:rPr>
                <w:webHidden/>
              </w:rPr>
              <w:fldChar w:fldCharType="end"/>
            </w:r>
          </w:hyperlink>
        </w:p>
        <w:p w14:paraId="1573D876" w14:textId="699D8A77" w:rsidR="0096228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7237453" w:history="1">
            <w:r w:rsidR="0096228F" w:rsidRPr="00DB6F72">
              <w:rPr>
                <w:rStyle w:val="af1"/>
                <w:rFonts w:cs="Huawei Sans"/>
                <w:bCs/>
                <w:snapToGrid w:val="0"/>
              </w:rPr>
              <w:t>1.2.2</w:t>
            </w:r>
            <w:r w:rsidR="0096228F" w:rsidRPr="00DB6F72">
              <w:rPr>
                <w:rStyle w:val="af1"/>
                <w:rFonts w:cs="Huawei Sans"/>
              </w:rPr>
              <w:t xml:space="preserve"> </w:t>
            </w:r>
            <w:r w:rsidR="0096228F" w:rsidRPr="00DB6F72">
              <w:rPr>
                <w:rStyle w:val="af1"/>
                <w:rFonts w:cs="Huawei Sans"/>
              </w:rPr>
              <w:t>确定</w:t>
            </w:r>
            <w:r w:rsidR="0096228F" w:rsidRPr="00DB6F72">
              <w:rPr>
                <w:rStyle w:val="af1"/>
                <w:rFonts w:cs="Huawei Sans"/>
              </w:rPr>
              <w:t>26000</w:t>
            </w:r>
            <w:r w:rsidR="0096228F" w:rsidRPr="00DB6F72">
              <w:rPr>
                <w:rStyle w:val="af1"/>
                <w:rFonts w:cs="Huawei Sans"/>
              </w:rPr>
              <w:t>端口是否放开（</w:t>
            </w:r>
            <w:r w:rsidR="0096228F" w:rsidRPr="00DB6F72">
              <w:rPr>
                <w:rStyle w:val="af1"/>
                <w:rFonts w:cs="Huawei Sans"/>
                <w:highlight w:val="yellow"/>
              </w:rPr>
              <w:t>若不是在华为云做，不需要</w:t>
            </w:r>
            <w:r w:rsidR="0096228F" w:rsidRPr="00DB6F72">
              <w:rPr>
                <w:rStyle w:val="af1"/>
                <w:rFonts w:cs="Huawei Sans"/>
                <w:highlight w:val="yellow"/>
              </w:rPr>
              <w:t>1.2.2</w:t>
            </w:r>
            <w:r w:rsidR="0096228F" w:rsidRPr="00DB6F72">
              <w:rPr>
                <w:rStyle w:val="af1"/>
                <w:rFonts w:cs="Huawei Sans"/>
                <w:highlight w:val="yellow"/>
              </w:rPr>
              <w:t>步骤</w:t>
            </w:r>
            <w:r w:rsidR="0096228F" w:rsidRPr="00DB6F72">
              <w:rPr>
                <w:rStyle w:val="af1"/>
                <w:rFonts w:cs="Huawei Sans"/>
              </w:rPr>
              <w:t>）</w:t>
            </w:r>
            <w:r w:rsidR="0096228F">
              <w:rPr>
                <w:webHidden/>
              </w:rPr>
              <w:tab/>
            </w:r>
            <w:r w:rsidR="0096228F">
              <w:rPr>
                <w:webHidden/>
              </w:rPr>
              <w:fldChar w:fldCharType="begin"/>
            </w:r>
            <w:r w:rsidR="0096228F">
              <w:rPr>
                <w:webHidden/>
              </w:rPr>
              <w:instrText xml:space="preserve"> PAGEREF _Toc77237453 \h </w:instrText>
            </w:r>
            <w:r w:rsidR="0096228F">
              <w:rPr>
                <w:webHidden/>
              </w:rPr>
            </w:r>
            <w:r w:rsidR="0096228F">
              <w:rPr>
                <w:webHidden/>
              </w:rPr>
              <w:fldChar w:fldCharType="separate"/>
            </w:r>
            <w:r w:rsidR="0096228F">
              <w:rPr>
                <w:webHidden/>
              </w:rPr>
              <w:t>6</w:t>
            </w:r>
            <w:r w:rsidR="0096228F">
              <w:rPr>
                <w:webHidden/>
              </w:rPr>
              <w:fldChar w:fldCharType="end"/>
            </w:r>
          </w:hyperlink>
        </w:p>
        <w:p w14:paraId="1843D9F9" w14:textId="5D9ED6F0" w:rsidR="0096228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7237454" w:history="1">
            <w:r w:rsidR="0096228F" w:rsidRPr="00DB6F72">
              <w:rPr>
                <w:rStyle w:val="af1"/>
                <w:rFonts w:cs="Huawei Sans"/>
                <w:bCs/>
                <w:snapToGrid w:val="0"/>
              </w:rPr>
              <w:t>1.2.3</w:t>
            </w:r>
            <w:r w:rsidR="0096228F" w:rsidRPr="00DB6F72">
              <w:rPr>
                <w:rStyle w:val="af1"/>
                <w:rFonts w:cs="Huawei Sans"/>
              </w:rPr>
              <w:t xml:space="preserve"> </w:t>
            </w:r>
            <w:r w:rsidR="0096228F" w:rsidRPr="00DB6F72">
              <w:rPr>
                <w:rStyle w:val="af1"/>
                <w:rFonts w:cs="Huawei Sans"/>
              </w:rPr>
              <w:t>下载并安装</w:t>
            </w:r>
            <w:r w:rsidR="0096228F" w:rsidRPr="00DB6F72">
              <w:rPr>
                <w:rStyle w:val="af1"/>
                <w:rFonts w:cs="Huawei Sans"/>
              </w:rPr>
              <w:t>JDK</w:t>
            </w:r>
            <w:r w:rsidR="0096228F">
              <w:rPr>
                <w:webHidden/>
              </w:rPr>
              <w:tab/>
            </w:r>
            <w:r w:rsidR="0096228F">
              <w:rPr>
                <w:webHidden/>
              </w:rPr>
              <w:fldChar w:fldCharType="begin"/>
            </w:r>
            <w:r w:rsidR="0096228F">
              <w:rPr>
                <w:webHidden/>
              </w:rPr>
              <w:instrText xml:space="preserve"> PAGEREF _Toc77237454 \h </w:instrText>
            </w:r>
            <w:r w:rsidR="0096228F">
              <w:rPr>
                <w:webHidden/>
              </w:rPr>
            </w:r>
            <w:r w:rsidR="0096228F">
              <w:rPr>
                <w:webHidden/>
              </w:rPr>
              <w:fldChar w:fldCharType="separate"/>
            </w:r>
            <w:r w:rsidR="0096228F">
              <w:rPr>
                <w:webHidden/>
              </w:rPr>
              <w:t>9</w:t>
            </w:r>
            <w:r w:rsidR="0096228F">
              <w:rPr>
                <w:webHidden/>
              </w:rPr>
              <w:fldChar w:fldCharType="end"/>
            </w:r>
          </w:hyperlink>
        </w:p>
        <w:p w14:paraId="7E0DD449" w14:textId="081F42A2" w:rsidR="0096228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7237455" w:history="1">
            <w:r w:rsidR="0096228F" w:rsidRPr="00DB6F72">
              <w:rPr>
                <w:rStyle w:val="af1"/>
                <w:rFonts w:cs="Huawei Sans"/>
                <w:bCs/>
                <w:snapToGrid w:val="0"/>
              </w:rPr>
              <w:t>1.2.4</w:t>
            </w:r>
            <w:r w:rsidR="0096228F" w:rsidRPr="00DB6F72">
              <w:rPr>
                <w:rStyle w:val="af1"/>
                <w:rFonts w:cs="Huawei Sans"/>
              </w:rPr>
              <w:t xml:space="preserve"> </w:t>
            </w:r>
            <w:r w:rsidR="0096228F" w:rsidRPr="00DB6F72">
              <w:rPr>
                <w:rStyle w:val="af1"/>
                <w:rFonts w:cs="Huawei Sans"/>
              </w:rPr>
              <w:t>配置</w:t>
            </w:r>
            <w:r w:rsidR="0096228F" w:rsidRPr="00DB6F72">
              <w:rPr>
                <w:rStyle w:val="af1"/>
                <w:rFonts w:cs="Huawei Sans"/>
              </w:rPr>
              <w:t>JDK</w:t>
            </w:r>
            <w:r w:rsidR="0096228F" w:rsidRPr="00DB6F72">
              <w:rPr>
                <w:rStyle w:val="af1"/>
                <w:rFonts w:cs="Huawei Sans"/>
              </w:rPr>
              <w:t>环境变量</w:t>
            </w:r>
            <w:r w:rsidR="0096228F">
              <w:rPr>
                <w:webHidden/>
              </w:rPr>
              <w:tab/>
            </w:r>
            <w:r w:rsidR="0096228F">
              <w:rPr>
                <w:webHidden/>
              </w:rPr>
              <w:fldChar w:fldCharType="begin"/>
            </w:r>
            <w:r w:rsidR="0096228F">
              <w:rPr>
                <w:webHidden/>
              </w:rPr>
              <w:instrText xml:space="preserve"> PAGEREF _Toc77237455 \h </w:instrText>
            </w:r>
            <w:r w:rsidR="0096228F">
              <w:rPr>
                <w:webHidden/>
              </w:rPr>
            </w:r>
            <w:r w:rsidR="0096228F">
              <w:rPr>
                <w:webHidden/>
              </w:rPr>
              <w:fldChar w:fldCharType="separate"/>
            </w:r>
            <w:r w:rsidR="0096228F">
              <w:rPr>
                <w:webHidden/>
              </w:rPr>
              <w:t>11</w:t>
            </w:r>
            <w:r w:rsidR="0096228F">
              <w:rPr>
                <w:webHidden/>
              </w:rPr>
              <w:fldChar w:fldCharType="end"/>
            </w:r>
          </w:hyperlink>
        </w:p>
        <w:p w14:paraId="7395E283" w14:textId="049A7ADA" w:rsidR="0096228F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7237456" w:history="1">
            <w:r w:rsidR="0096228F" w:rsidRPr="00DB6F72">
              <w:rPr>
                <w:rStyle w:val="af1"/>
                <w:rFonts w:cs="Huawei Sans"/>
                <w:bCs/>
                <w:snapToGrid w:val="0"/>
              </w:rPr>
              <w:t>1.2.5</w:t>
            </w:r>
            <w:r w:rsidR="0096228F" w:rsidRPr="00DB6F72">
              <w:rPr>
                <w:rStyle w:val="af1"/>
                <w:rFonts w:cs="Huawei Sans"/>
              </w:rPr>
              <w:t xml:space="preserve"> </w:t>
            </w:r>
            <w:r w:rsidR="0096228F" w:rsidRPr="00DB6F72">
              <w:rPr>
                <w:rStyle w:val="af1"/>
                <w:rFonts w:cs="Huawei Sans"/>
              </w:rPr>
              <w:t>连接</w:t>
            </w:r>
            <w:r w:rsidR="0096228F" w:rsidRPr="00DB6F72">
              <w:rPr>
                <w:rStyle w:val="af1"/>
                <w:rFonts w:cs="Huawei Sans"/>
              </w:rPr>
              <w:t>openGauss</w:t>
            </w:r>
            <w:r w:rsidR="0096228F" w:rsidRPr="00DB6F72">
              <w:rPr>
                <w:rStyle w:val="af1"/>
                <w:rFonts w:cs="Huawei Sans"/>
              </w:rPr>
              <w:t>并执行</w:t>
            </w:r>
            <w:r w:rsidR="0096228F" w:rsidRPr="00DB6F72">
              <w:rPr>
                <w:rStyle w:val="af1"/>
                <w:rFonts w:cs="Huawei Sans"/>
              </w:rPr>
              <w:t>java</w:t>
            </w:r>
            <w:r w:rsidR="0096228F" w:rsidRPr="00DB6F72">
              <w:rPr>
                <w:rStyle w:val="af1"/>
                <w:rFonts w:cs="Huawei Sans"/>
              </w:rPr>
              <w:t>代码</w:t>
            </w:r>
            <w:r w:rsidR="0096228F">
              <w:rPr>
                <w:webHidden/>
              </w:rPr>
              <w:tab/>
            </w:r>
            <w:r w:rsidR="0096228F">
              <w:rPr>
                <w:webHidden/>
              </w:rPr>
              <w:fldChar w:fldCharType="begin"/>
            </w:r>
            <w:r w:rsidR="0096228F">
              <w:rPr>
                <w:webHidden/>
              </w:rPr>
              <w:instrText xml:space="preserve"> PAGEREF _Toc77237456 \h </w:instrText>
            </w:r>
            <w:r w:rsidR="0096228F">
              <w:rPr>
                <w:webHidden/>
              </w:rPr>
            </w:r>
            <w:r w:rsidR="0096228F">
              <w:rPr>
                <w:webHidden/>
              </w:rPr>
              <w:fldChar w:fldCharType="separate"/>
            </w:r>
            <w:r w:rsidR="0096228F">
              <w:rPr>
                <w:webHidden/>
              </w:rPr>
              <w:t>13</w:t>
            </w:r>
            <w:r w:rsidR="0096228F">
              <w:rPr>
                <w:webHidden/>
              </w:rPr>
              <w:fldChar w:fldCharType="end"/>
            </w:r>
          </w:hyperlink>
        </w:p>
        <w:p w14:paraId="581FAE4E" w14:textId="1A94EBFD" w:rsidR="0096228F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7237457" w:history="1">
            <w:r w:rsidR="0096228F" w:rsidRPr="00DB6F72">
              <w:rPr>
                <w:rStyle w:val="af1"/>
                <w:rFonts w:cs="Huawei Sans"/>
                <w:snapToGrid w:val="0"/>
              </w:rPr>
              <w:t>1.3</w:t>
            </w:r>
            <w:r w:rsidR="0096228F" w:rsidRPr="00DB6F72">
              <w:rPr>
                <w:rStyle w:val="af1"/>
              </w:rPr>
              <w:t xml:space="preserve"> </w:t>
            </w:r>
            <w:r w:rsidR="0096228F" w:rsidRPr="00DB6F72">
              <w:rPr>
                <w:rStyle w:val="af1"/>
              </w:rPr>
              <w:t>实验小结</w:t>
            </w:r>
            <w:r w:rsidR="0096228F">
              <w:rPr>
                <w:webHidden/>
              </w:rPr>
              <w:tab/>
            </w:r>
            <w:r w:rsidR="0096228F">
              <w:rPr>
                <w:webHidden/>
              </w:rPr>
              <w:fldChar w:fldCharType="begin"/>
            </w:r>
            <w:r w:rsidR="0096228F">
              <w:rPr>
                <w:webHidden/>
              </w:rPr>
              <w:instrText xml:space="preserve"> PAGEREF _Toc77237457 \h </w:instrText>
            </w:r>
            <w:r w:rsidR="0096228F">
              <w:rPr>
                <w:webHidden/>
              </w:rPr>
            </w:r>
            <w:r w:rsidR="0096228F">
              <w:rPr>
                <w:webHidden/>
              </w:rPr>
              <w:fldChar w:fldCharType="separate"/>
            </w:r>
            <w:r w:rsidR="0096228F">
              <w:rPr>
                <w:webHidden/>
              </w:rPr>
              <w:t>15</w:t>
            </w:r>
            <w:r w:rsidR="0096228F">
              <w:rPr>
                <w:webHidden/>
              </w:rPr>
              <w:fldChar w:fldCharType="end"/>
            </w:r>
          </w:hyperlink>
        </w:p>
        <w:p w14:paraId="526EC3C5" w14:textId="3CF5111A" w:rsidR="0096228F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77237458" w:history="1">
            <w:r w:rsidR="0096228F" w:rsidRPr="00DB6F72">
              <w:rPr>
                <w:rStyle w:val="af1"/>
                <w:rFonts w:cs="Huawei Sans"/>
                <w:noProof/>
              </w:rPr>
              <w:t>2</w:t>
            </w:r>
            <w:r w:rsidR="0096228F" w:rsidRPr="00DB6F72">
              <w:rPr>
                <w:rStyle w:val="af1"/>
                <w:noProof/>
              </w:rPr>
              <w:t xml:space="preserve"> </w:t>
            </w:r>
            <w:r w:rsidR="0096228F" w:rsidRPr="00DB6F72">
              <w:rPr>
                <w:rStyle w:val="af1"/>
                <w:noProof/>
              </w:rPr>
              <w:t>附录一：</w:t>
            </w:r>
            <w:r w:rsidR="0096228F" w:rsidRPr="00DB6F72">
              <w:rPr>
                <w:rStyle w:val="af1"/>
                <w:noProof/>
              </w:rPr>
              <w:t>openGauss</w:t>
            </w:r>
            <w:r w:rsidR="0096228F" w:rsidRPr="00DB6F72">
              <w:rPr>
                <w:rStyle w:val="af1"/>
                <w:noProof/>
              </w:rPr>
              <w:t>数据库基本操作</w:t>
            </w:r>
            <w:r w:rsidR="0096228F">
              <w:rPr>
                <w:noProof/>
                <w:webHidden/>
              </w:rPr>
              <w:tab/>
            </w:r>
            <w:r w:rsidR="0096228F">
              <w:rPr>
                <w:noProof/>
                <w:webHidden/>
              </w:rPr>
              <w:fldChar w:fldCharType="begin"/>
            </w:r>
            <w:r w:rsidR="0096228F">
              <w:rPr>
                <w:noProof/>
                <w:webHidden/>
              </w:rPr>
              <w:instrText xml:space="preserve"> PAGEREF _Toc77237458 \h </w:instrText>
            </w:r>
            <w:r w:rsidR="0096228F">
              <w:rPr>
                <w:noProof/>
                <w:webHidden/>
              </w:rPr>
            </w:r>
            <w:r w:rsidR="0096228F">
              <w:rPr>
                <w:noProof/>
                <w:webHidden/>
              </w:rPr>
              <w:fldChar w:fldCharType="separate"/>
            </w:r>
            <w:r w:rsidR="0096228F">
              <w:rPr>
                <w:noProof/>
                <w:webHidden/>
              </w:rPr>
              <w:t>16</w:t>
            </w:r>
            <w:r w:rsidR="0096228F">
              <w:rPr>
                <w:noProof/>
                <w:webHidden/>
              </w:rPr>
              <w:fldChar w:fldCharType="end"/>
            </w:r>
          </w:hyperlink>
        </w:p>
        <w:p w14:paraId="7E5949CF" w14:textId="169E652F" w:rsidR="0096228F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7237459" w:history="1">
            <w:r w:rsidR="0096228F" w:rsidRPr="00DB6F72">
              <w:rPr>
                <w:rStyle w:val="af1"/>
                <w:rFonts w:cs="Huawei Sans"/>
                <w:snapToGrid w:val="0"/>
              </w:rPr>
              <w:t>2.1</w:t>
            </w:r>
            <w:r w:rsidR="0096228F" w:rsidRPr="00DB6F72">
              <w:rPr>
                <w:rStyle w:val="af1"/>
              </w:rPr>
              <w:t xml:space="preserve"> </w:t>
            </w:r>
            <w:r w:rsidR="0096228F" w:rsidRPr="00DB6F72">
              <w:rPr>
                <w:rStyle w:val="af1"/>
              </w:rPr>
              <w:t>查看数据库对象</w:t>
            </w:r>
            <w:r w:rsidR="0096228F">
              <w:rPr>
                <w:webHidden/>
              </w:rPr>
              <w:tab/>
            </w:r>
            <w:r w:rsidR="0096228F">
              <w:rPr>
                <w:webHidden/>
              </w:rPr>
              <w:fldChar w:fldCharType="begin"/>
            </w:r>
            <w:r w:rsidR="0096228F">
              <w:rPr>
                <w:webHidden/>
              </w:rPr>
              <w:instrText xml:space="preserve"> PAGEREF _Toc77237459 \h </w:instrText>
            </w:r>
            <w:r w:rsidR="0096228F">
              <w:rPr>
                <w:webHidden/>
              </w:rPr>
            </w:r>
            <w:r w:rsidR="0096228F">
              <w:rPr>
                <w:webHidden/>
              </w:rPr>
              <w:fldChar w:fldCharType="separate"/>
            </w:r>
            <w:r w:rsidR="0096228F">
              <w:rPr>
                <w:webHidden/>
              </w:rPr>
              <w:t>16</w:t>
            </w:r>
            <w:r w:rsidR="0096228F">
              <w:rPr>
                <w:webHidden/>
              </w:rPr>
              <w:fldChar w:fldCharType="end"/>
            </w:r>
          </w:hyperlink>
        </w:p>
        <w:p w14:paraId="427183F5" w14:textId="1B16B6B6" w:rsidR="0096228F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7237460" w:history="1">
            <w:r w:rsidR="0096228F" w:rsidRPr="00DB6F72">
              <w:rPr>
                <w:rStyle w:val="af1"/>
                <w:rFonts w:cs="Huawei Sans"/>
                <w:snapToGrid w:val="0"/>
              </w:rPr>
              <w:t>2.2</w:t>
            </w:r>
            <w:r w:rsidR="0096228F" w:rsidRPr="00DB6F72">
              <w:rPr>
                <w:rStyle w:val="af1"/>
              </w:rPr>
              <w:t xml:space="preserve"> </w:t>
            </w:r>
            <w:r w:rsidR="0096228F" w:rsidRPr="00DB6F72">
              <w:rPr>
                <w:rStyle w:val="af1"/>
              </w:rPr>
              <w:t>其他操作</w:t>
            </w:r>
            <w:r w:rsidR="0096228F">
              <w:rPr>
                <w:webHidden/>
              </w:rPr>
              <w:tab/>
            </w:r>
            <w:r w:rsidR="0096228F">
              <w:rPr>
                <w:webHidden/>
              </w:rPr>
              <w:fldChar w:fldCharType="begin"/>
            </w:r>
            <w:r w:rsidR="0096228F">
              <w:rPr>
                <w:webHidden/>
              </w:rPr>
              <w:instrText xml:space="preserve"> PAGEREF _Toc77237460 \h </w:instrText>
            </w:r>
            <w:r w:rsidR="0096228F">
              <w:rPr>
                <w:webHidden/>
              </w:rPr>
            </w:r>
            <w:r w:rsidR="0096228F">
              <w:rPr>
                <w:webHidden/>
              </w:rPr>
              <w:fldChar w:fldCharType="separate"/>
            </w:r>
            <w:r w:rsidR="0096228F">
              <w:rPr>
                <w:webHidden/>
              </w:rPr>
              <w:t>17</w:t>
            </w:r>
            <w:r w:rsidR="0096228F">
              <w:rPr>
                <w:webHidden/>
              </w:rPr>
              <w:fldChar w:fldCharType="end"/>
            </w:r>
          </w:hyperlink>
        </w:p>
        <w:p w14:paraId="1A1B1C95" w14:textId="17E02E4A" w:rsidR="00B81DEF" w:rsidRPr="00D748B1" w:rsidRDefault="001B1484" w:rsidP="0020153C">
          <w:pPr>
            <w:rPr>
              <w:rFonts w:ascii="Huawei Sans" w:eastAsia="方正兰亭黑简体" w:hAnsi="Huawei Sans" w:cs="Huawei Sans"/>
              <w:lang w:val="zh-CN"/>
            </w:rPr>
          </w:pPr>
          <w:r w:rsidRPr="00D748B1">
            <w:rPr>
              <w:rFonts w:ascii="Huawei Sans" w:eastAsia="方正兰亭黑简体" w:hAnsi="Huawei Sans" w:cs="Huawei Sans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82C5C2C" w14:textId="6305F076" w:rsidR="00D84D0F" w:rsidRPr="00D748B1" w:rsidRDefault="00002614" w:rsidP="002176D9">
      <w:pPr>
        <w:pStyle w:val="1e"/>
        <w:rPr>
          <w:lang w:val="zh-CN"/>
        </w:rPr>
      </w:pPr>
      <w:r w:rsidRPr="00D748B1">
        <w:rPr>
          <w:lang w:val="zh-CN"/>
        </w:rPr>
        <w:br w:type="page"/>
      </w:r>
      <w:bookmarkStart w:id="10" w:name="_Toc7361460"/>
      <w:bookmarkStart w:id="11" w:name="_Toc48143480"/>
    </w:p>
    <w:p w14:paraId="7822A4D8" w14:textId="18D8DD60" w:rsidR="004237DC" w:rsidRPr="00D748B1" w:rsidRDefault="004237DC" w:rsidP="00366C78">
      <w:pPr>
        <w:pStyle w:val="1"/>
        <w:numPr>
          <w:ilvl w:val="0"/>
          <w:numId w:val="0"/>
        </w:numPr>
        <w:ind w:right="442"/>
      </w:pPr>
      <w:bookmarkStart w:id="12" w:name="_Toc77237443"/>
      <w:r w:rsidRPr="00D748B1">
        <w:lastRenderedPageBreak/>
        <w:t>前</w:t>
      </w:r>
      <w:r w:rsidRPr="00D748B1">
        <w:t xml:space="preserve">  </w:t>
      </w:r>
      <w:r w:rsidRPr="00D748B1">
        <w:t>言</w:t>
      </w:r>
      <w:bookmarkEnd w:id="10"/>
      <w:bookmarkEnd w:id="11"/>
      <w:bookmarkEnd w:id="12"/>
    </w:p>
    <w:p w14:paraId="641AF332" w14:textId="77777777" w:rsidR="004237DC" w:rsidRPr="00D748B1" w:rsidRDefault="004237DC" w:rsidP="00DC0A00">
      <w:pPr>
        <w:pStyle w:val="2"/>
        <w:numPr>
          <w:ilvl w:val="0"/>
          <w:numId w:val="0"/>
        </w:numPr>
        <w:rPr>
          <w:lang w:eastAsia="zh-CN"/>
        </w:rPr>
      </w:pPr>
      <w:bookmarkStart w:id="13" w:name="_Toc7361461"/>
      <w:bookmarkStart w:id="14" w:name="_Toc48143481"/>
      <w:bookmarkStart w:id="15" w:name="_Toc77237444"/>
      <w:r w:rsidRPr="00D748B1">
        <w:rPr>
          <w:lang w:eastAsia="zh-CN"/>
        </w:rPr>
        <w:t>简介</w:t>
      </w:r>
      <w:bookmarkEnd w:id="13"/>
      <w:bookmarkEnd w:id="14"/>
      <w:bookmarkEnd w:id="15"/>
    </w:p>
    <w:p w14:paraId="326A27BF" w14:textId="47A19F19" w:rsidR="00EE7FF6" w:rsidRPr="00D748B1" w:rsidRDefault="00EE7FF6" w:rsidP="002176D9">
      <w:pPr>
        <w:pStyle w:val="1e"/>
      </w:pPr>
      <w:r w:rsidRPr="00D748B1">
        <w:t>本实验指导书主要目的是为了让读者由浅</w:t>
      </w:r>
      <w:r w:rsidR="005D35EB">
        <w:rPr>
          <w:rFonts w:hint="eastAsia"/>
        </w:rPr>
        <w:t>入</w:t>
      </w:r>
      <w:r w:rsidRPr="00D748B1">
        <w:t>深的熟悉</w:t>
      </w:r>
      <w:proofErr w:type="spellStart"/>
      <w:r w:rsidR="005D35EB" w:rsidRPr="005D35EB">
        <w:t>openGauss</w:t>
      </w:r>
      <w:proofErr w:type="spellEnd"/>
      <w:r w:rsidR="005D35EB" w:rsidRPr="005D35EB">
        <w:t>使用</w:t>
      </w:r>
      <w:r w:rsidR="005D35EB" w:rsidRPr="005D35EB">
        <w:t>JDBC</w:t>
      </w:r>
      <w:r w:rsidR="005D35EB" w:rsidRPr="005D35EB">
        <w:t>连接数据库</w:t>
      </w:r>
      <w:r w:rsidRPr="00D748B1">
        <w:t>。</w:t>
      </w:r>
    </w:p>
    <w:p w14:paraId="426CB6E6" w14:textId="77777777" w:rsidR="004237DC" w:rsidRPr="00D748B1" w:rsidRDefault="004237DC" w:rsidP="00DC0A00">
      <w:pPr>
        <w:pStyle w:val="2"/>
        <w:numPr>
          <w:ilvl w:val="0"/>
          <w:numId w:val="0"/>
        </w:numPr>
        <w:rPr>
          <w:lang w:eastAsia="zh-CN"/>
        </w:rPr>
      </w:pPr>
      <w:bookmarkStart w:id="16" w:name="_Toc7361462"/>
      <w:bookmarkStart w:id="17" w:name="_Toc48143482"/>
      <w:bookmarkStart w:id="18" w:name="_Toc77237445"/>
      <w:r w:rsidRPr="00D748B1">
        <w:rPr>
          <w:lang w:eastAsia="zh-CN"/>
        </w:rPr>
        <w:t>内容描述</w:t>
      </w:r>
      <w:bookmarkEnd w:id="16"/>
      <w:bookmarkEnd w:id="17"/>
      <w:bookmarkEnd w:id="18"/>
    </w:p>
    <w:p w14:paraId="0C3FCE2B" w14:textId="01536593" w:rsidR="00D6772F" w:rsidRDefault="005D35EB" w:rsidP="002176D9">
      <w:pPr>
        <w:pStyle w:val="1e"/>
      </w:pPr>
      <w:r w:rsidRPr="00B33CDD">
        <w:rPr>
          <w:highlight w:val="yellow"/>
        </w:rPr>
        <w:t>本实验指导书</w:t>
      </w:r>
      <w:r w:rsidRPr="00B33CDD">
        <w:rPr>
          <w:rFonts w:hint="eastAsia"/>
          <w:highlight w:val="yellow"/>
        </w:rPr>
        <w:t>的主要内容来自于“</w:t>
      </w:r>
      <w:proofErr w:type="spellStart"/>
      <w:r w:rsidRPr="00B33CDD">
        <w:rPr>
          <w:highlight w:val="yellow"/>
        </w:rPr>
        <w:t>openGauss</w:t>
      </w:r>
      <w:proofErr w:type="spellEnd"/>
      <w:r w:rsidRPr="00B33CDD">
        <w:rPr>
          <w:highlight w:val="yellow"/>
        </w:rPr>
        <w:t>场景化综合应用实验</w:t>
      </w:r>
      <w:r w:rsidRPr="00B33CDD">
        <w:rPr>
          <w:rFonts w:hint="eastAsia"/>
          <w:highlight w:val="yellow"/>
        </w:rPr>
        <w:t>”中的</w:t>
      </w:r>
      <w:r w:rsidRPr="00B33CDD">
        <w:rPr>
          <w:rFonts w:hint="eastAsia"/>
          <w:highlight w:val="yellow"/>
        </w:rPr>
        <w:t>1</w:t>
      </w:r>
      <w:r w:rsidRPr="00B33CDD">
        <w:rPr>
          <w:highlight w:val="yellow"/>
        </w:rPr>
        <w:t>.2</w:t>
      </w:r>
      <w:r w:rsidRPr="00B33CDD">
        <w:rPr>
          <w:rFonts w:hint="eastAsia"/>
          <w:highlight w:val="yellow"/>
        </w:rPr>
        <w:t>节，介绍和练习如何</w:t>
      </w:r>
      <w:r w:rsidRPr="00B33CDD">
        <w:rPr>
          <w:highlight w:val="yellow"/>
        </w:rPr>
        <w:t>使用</w:t>
      </w:r>
      <w:r w:rsidRPr="00B33CDD">
        <w:rPr>
          <w:highlight w:val="yellow"/>
        </w:rPr>
        <w:t>JDBC</w:t>
      </w:r>
      <w:r w:rsidRPr="00B33CDD">
        <w:rPr>
          <w:highlight w:val="yellow"/>
        </w:rPr>
        <w:t>连接</w:t>
      </w:r>
      <w:proofErr w:type="spellStart"/>
      <w:r w:rsidRPr="00B33CDD">
        <w:rPr>
          <w:highlight w:val="yellow"/>
        </w:rPr>
        <w:t>openGauss</w:t>
      </w:r>
      <w:proofErr w:type="spellEnd"/>
      <w:r w:rsidRPr="00B33CDD">
        <w:rPr>
          <w:highlight w:val="yellow"/>
        </w:rPr>
        <w:t>数据库</w:t>
      </w:r>
      <w:r w:rsidR="00D6772F" w:rsidRPr="00B33CDD">
        <w:rPr>
          <w:highlight w:val="yellow"/>
        </w:rPr>
        <w:t>。</w:t>
      </w:r>
    </w:p>
    <w:p w14:paraId="6D8CFDB9" w14:textId="77777777" w:rsidR="00103DD7" w:rsidRDefault="00103DD7" w:rsidP="00DC0A00">
      <w:pPr>
        <w:pStyle w:val="2"/>
        <w:numPr>
          <w:ilvl w:val="0"/>
          <w:numId w:val="0"/>
        </w:numPr>
        <w:rPr>
          <w:lang w:eastAsia="zh-CN"/>
        </w:rPr>
      </w:pPr>
      <w:bookmarkStart w:id="19" w:name="_Toc51141491"/>
      <w:bookmarkStart w:id="20" w:name="_Toc51148678"/>
      <w:bookmarkStart w:id="21" w:name="_Toc51162961"/>
      <w:bookmarkStart w:id="22" w:name="_Toc77237446"/>
      <w:r>
        <w:rPr>
          <w:rFonts w:hint="eastAsia"/>
          <w:lang w:eastAsia="zh-CN"/>
        </w:rPr>
        <w:t>前置条件</w:t>
      </w:r>
      <w:bookmarkEnd w:id="19"/>
      <w:bookmarkEnd w:id="20"/>
      <w:bookmarkEnd w:id="21"/>
      <w:bookmarkEnd w:id="22"/>
    </w:p>
    <w:p w14:paraId="69CCA167" w14:textId="5010A460" w:rsidR="00103DD7" w:rsidRPr="00103DD7" w:rsidRDefault="005D35EB" w:rsidP="002176D9">
      <w:pPr>
        <w:pStyle w:val="1e"/>
        <w:rPr>
          <w:rFonts w:cs="Huawei Sans"/>
        </w:rPr>
      </w:pPr>
      <w:r>
        <w:rPr>
          <w:rFonts w:hint="eastAsia"/>
        </w:rPr>
        <w:t>本</w:t>
      </w:r>
      <w:r w:rsidR="00223874">
        <w:t>实验</w:t>
      </w:r>
      <w:r w:rsidR="00103DD7" w:rsidRPr="00D90A89">
        <w:t>需要掌握</w:t>
      </w:r>
      <w:proofErr w:type="spellStart"/>
      <w:r w:rsidR="00103DD7" w:rsidRPr="00D90A89">
        <w:t>openGauss</w:t>
      </w:r>
      <w:proofErr w:type="spellEnd"/>
      <w:r w:rsidR="00103DD7" w:rsidRPr="00D90A89">
        <w:t>数据库的基本操作和</w:t>
      </w:r>
      <w:r w:rsidR="00103DD7" w:rsidRPr="00D90A89">
        <w:t>SQL</w:t>
      </w:r>
      <w:r w:rsidR="00103DD7" w:rsidRPr="00D90A89">
        <w:t>语法，</w:t>
      </w:r>
      <w:proofErr w:type="spellStart"/>
      <w:r w:rsidR="00103DD7" w:rsidRPr="00D90A89">
        <w:t>openGauss</w:t>
      </w:r>
      <w:proofErr w:type="spellEnd"/>
      <w:r w:rsidR="00103DD7" w:rsidRPr="00D90A89">
        <w:t>数据库支持</w:t>
      </w:r>
      <w:r w:rsidR="00103DD7" w:rsidRPr="00D90A89">
        <w:t>SQL2003</w:t>
      </w:r>
      <w:r w:rsidR="00103DD7" w:rsidRPr="00D90A89">
        <w:t>标准语法，数据库基本操作参见</w:t>
      </w:r>
      <w:r w:rsidR="00103DD7" w:rsidRPr="0076282D">
        <w:rPr>
          <w:b/>
        </w:rPr>
        <w:t>附录一</w:t>
      </w:r>
      <w:r w:rsidR="00103DD7" w:rsidRPr="00D90A89">
        <w:t>。</w:t>
      </w:r>
    </w:p>
    <w:p w14:paraId="327BE4DA" w14:textId="20AF42DE" w:rsidR="004237DC" w:rsidRPr="00D748B1" w:rsidRDefault="004237DC" w:rsidP="00DC0A00">
      <w:pPr>
        <w:pStyle w:val="2"/>
        <w:numPr>
          <w:ilvl w:val="0"/>
          <w:numId w:val="0"/>
        </w:numPr>
      </w:pPr>
      <w:bookmarkStart w:id="23" w:name="_Toc7361465"/>
      <w:bookmarkStart w:id="24" w:name="_Toc48143483"/>
      <w:bookmarkStart w:id="25" w:name="_Toc77237447"/>
      <w:r w:rsidRPr="00D748B1">
        <w:t>实验环境说明</w:t>
      </w:r>
      <w:bookmarkEnd w:id="23"/>
      <w:bookmarkEnd w:id="24"/>
      <w:bookmarkEnd w:id="25"/>
    </w:p>
    <w:p w14:paraId="5607451A" w14:textId="77777777" w:rsidR="004237DC" w:rsidRPr="00D748B1" w:rsidRDefault="004237DC" w:rsidP="00DA5283">
      <w:pPr>
        <w:pStyle w:val="4a"/>
        <w:numPr>
          <w:ilvl w:val="0"/>
          <w:numId w:val="20"/>
        </w:numPr>
        <w:tabs>
          <w:tab w:val="num" w:pos="2126"/>
        </w:tabs>
        <w:ind w:left="1446" w:hanging="425"/>
        <w:rPr>
          <w:rFonts w:cs="Huawei Sans"/>
        </w:rPr>
      </w:pPr>
      <w:r w:rsidRPr="00D748B1">
        <w:rPr>
          <w:rFonts w:cs="Huawei Sans"/>
        </w:rPr>
        <w:t>组网说明</w:t>
      </w:r>
    </w:p>
    <w:p w14:paraId="6FF2E257" w14:textId="7C9AD486" w:rsidR="004237DC" w:rsidRPr="00D748B1" w:rsidRDefault="004237DC" w:rsidP="002176D9">
      <w:pPr>
        <w:pStyle w:val="1e"/>
      </w:pPr>
      <w:r w:rsidRPr="00D748B1">
        <w:t>本实验环境为</w:t>
      </w:r>
      <w:r w:rsidR="00574D11" w:rsidRPr="00D748B1">
        <w:t>华为云</w:t>
      </w:r>
      <w:r w:rsidR="00574D11" w:rsidRPr="00D748B1">
        <w:t>ECS</w:t>
      </w:r>
      <w:r w:rsidR="00574D11" w:rsidRPr="00D748B1">
        <w:t>服务器和</w:t>
      </w:r>
      <w:proofErr w:type="spellStart"/>
      <w:r w:rsidR="00574D11" w:rsidRPr="00D748B1">
        <w:t>openGauss</w:t>
      </w:r>
      <w:proofErr w:type="spellEnd"/>
      <w:r w:rsidR="00574D11" w:rsidRPr="00D748B1">
        <w:t>数据库</w:t>
      </w:r>
      <w:r w:rsidRPr="00D748B1">
        <w:t>。</w:t>
      </w:r>
    </w:p>
    <w:p w14:paraId="53E21306" w14:textId="77777777" w:rsidR="004237DC" w:rsidRPr="00D748B1" w:rsidRDefault="004237DC" w:rsidP="00DA5283">
      <w:pPr>
        <w:pStyle w:val="4a"/>
        <w:numPr>
          <w:ilvl w:val="0"/>
          <w:numId w:val="20"/>
        </w:numPr>
        <w:tabs>
          <w:tab w:val="num" w:pos="2126"/>
        </w:tabs>
        <w:ind w:left="1446" w:hanging="425"/>
        <w:rPr>
          <w:rFonts w:cs="Huawei Sans"/>
        </w:rPr>
      </w:pPr>
      <w:r w:rsidRPr="00D748B1">
        <w:rPr>
          <w:rFonts w:cs="Huawei Sans"/>
        </w:rPr>
        <w:t>设备介绍</w:t>
      </w:r>
    </w:p>
    <w:p w14:paraId="2300AAEB" w14:textId="44150924" w:rsidR="004237DC" w:rsidRPr="00D748B1" w:rsidRDefault="004237DC" w:rsidP="002176D9">
      <w:pPr>
        <w:pStyle w:val="1e"/>
      </w:pPr>
      <w:r w:rsidRPr="00D748B1">
        <w:t>为了满足</w:t>
      </w:r>
      <w:r w:rsidR="00DA5283" w:rsidRPr="00D748B1">
        <w:t>本</w:t>
      </w:r>
      <w:r w:rsidRPr="00D748B1">
        <w:t>实验需要，建议实验环境采用以下配置：</w:t>
      </w:r>
    </w:p>
    <w:p w14:paraId="6BA9B5C3" w14:textId="77777777" w:rsidR="004237DC" w:rsidRDefault="004237DC" w:rsidP="002176D9">
      <w:pPr>
        <w:pStyle w:val="1e"/>
      </w:pPr>
      <w:r w:rsidRPr="00D748B1">
        <w:t>设备名称、型号与版本的对应关系如下：</w:t>
      </w:r>
    </w:p>
    <w:p w14:paraId="5F69A407" w14:textId="036B1F2E" w:rsidR="00103DD7" w:rsidRPr="00D748B1" w:rsidRDefault="00103DD7" w:rsidP="00366C78">
      <w:pPr>
        <w:pStyle w:val="50"/>
        <w:numPr>
          <w:ilvl w:val="0"/>
          <w:numId w:val="0"/>
        </w:numPr>
        <w:ind w:left="1021"/>
      </w:pPr>
      <w:r>
        <w:rPr>
          <w:rFonts w:hint="eastAsia"/>
        </w:rPr>
        <w:t>设备明细表</w:t>
      </w:r>
    </w:p>
    <w:tbl>
      <w:tblPr>
        <w:tblStyle w:val="V30"/>
        <w:tblW w:w="8590" w:type="dxa"/>
        <w:tblLayout w:type="fixed"/>
        <w:tblLook w:val="01E0" w:firstRow="1" w:lastRow="1" w:firstColumn="1" w:lastColumn="1" w:noHBand="0" w:noVBand="0"/>
      </w:tblPr>
      <w:tblGrid>
        <w:gridCol w:w="1519"/>
        <w:gridCol w:w="2454"/>
        <w:gridCol w:w="4617"/>
      </w:tblGrid>
      <w:tr w:rsidR="004237DC" w:rsidRPr="00D748B1" w14:paraId="2D1041A9" w14:textId="77777777" w:rsidTr="006F5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68AEE31D" w14:textId="77777777" w:rsidR="004237DC" w:rsidRPr="00D748B1" w:rsidRDefault="004237DC" w:rsidP="006F5AE9">
            <w:pPr>
              <w:pStyle w:val="5a"/>
              <w:rPr>
                <w:rFonts w:cs="Huawei Sans"/>
              </w:rPr>
            </w:pPr>
            <w:r w:rsidRPr="00D748B1">
              <w:rPr>
                <w:rFonts w:cs="Huawei Sans"/>
              </w:rPr>
              <w:t>设备名称</w:t>
            </w:r>
          </w:p>
        </w:tc>
        <w:tc>
          <w:tcPr>
            <w:tcW w:w="2454" w:type="dxa"/>
          </w:tcPr>
          <w:p w14:paraId="184BB152" w14:textId="77777777" w:rsidR="004237DC" w:rsidRPr="00D748B1" w:rsidRDefault="004237DC" w:rsidP="006F5AE9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D748B1">
              <w:rPr>
                <w:rFonts w:cs="Huawei Sans"/>
              </w:rPr>
              <w:t>设备型号</w:t>
            </w:r>
          </w:p>
        </w:tc>
        <w:tc>
          <w:tcPr>
            <w:tcW w:w="4617" w:type="dxa"/>
          </w:tcPr>
          <w:p w14:paraId="2ADE4BD7" w14:textId="77777777" w:rsidR="004237DC" w:rsidRPr="00D748B1" w:rsidRDefault="004237DC" w:rsidP="006F5AE9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D748B1">
              <w:rPr>
                <w:rFonts w:cs="Huawei Sans"/>
              </w:rPr>
              <w:t>软件版本</w:t>
            </w:r>
          </w:p>
        </w:tc>
      </w:tr>
      <w:tr w:rsidR="00EE7FF6" w:rsidRPr="00D748B1" w14:paraId="111CAB0E" w14:textId="77777777" w:rsidTr="006F5A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73060D1F" w14:textId="77777777" w:rsidR="00EE7FF6" w:rsidRPr="00D748B1" w:rsidRDefault="00EE7FF6" w:rsidP="006F5AE9">
            <w:pPr>
              <w:pStyle w:val="5a"/>
              <w:jc w:val="left"/>
              <w:rPr>
                <w:rFonts w:cs="Huawei Sans"/>
              </w:rPr>
            </w:pPr>
            <w:r w:rsidRPr="00D748B1">
              <w:rPr>
                <w:rFonts w:cs="Huawei Sans"/>
              </w:rPr>
              <w:t>数据库</w:t>
            </w:r>
          </w:p>
        </w:tc>
        <w:tc>
          <w:tcPr>
            <w:tcW w:w="2454" w:type="dxa"/>
          </w:tcPr>
          <w:p w14:paraId="4A325912" w14:textId="77777777" w:rsidR="00EE7FF6" w:rsidRPr="00D748B1" w:rsidRDefault="00EE7FF6" w:rsidP="006F5AE9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proofErr w:type="spellStart"/>
            <w:r w:rsidRPr="00D748B1">
              <w:rPr>
                <w:rFonts w:cs="Huawei Sans"/>
              </w:rPr>
              <w:t>openGauss</w:t>
            </w:r>
            <w:proofErr w:type="spellEnd"/>
          </w:p>
        </w:tc>
        <w:tc>
          <w:tcPr>
            <w:tcW w:w="4617" w:type="dxa"/>
          </w:tcPr>
          <w:p w14:paraId="088FD64B" w14:textId="0444A167" w:rsidR="00EE7FF6" w:rsidRPr="00D748B1" w:rsidRDefault="00EE7FF6" w:rsidP="006F5AE9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proofErr w:type="spellStart"/>
            <w:r w:rsidRPr="00D748B1">
              <w:rPr>
                <w:rFonts w:cs="Huawei Sans"/>
              </w:rPr>
              <w:t>openGauss</w:t>
            </w:r>
            <w:proofErr w:type="spellEnd"/>
            <w:r w:rsidRPr="00D748B1">
              <w:rPr>
                <w:rFonts w:cs="Huawei Sans"/>
              </w:rPr>
              <w:t xml:space="preserve"> </w:t>
            </w:r>
            <w:r w:rsidR="005160F5">
              <w:rPr>
                <w:rFonts w:cs="Huawei Sans"/>
              </w:rPr>
              <w:t>2</w:t>
            </w:r>
            <w:r w:rsidRPr="00D748B1">
              <w:rPr>
                <w:rFonts w:cs="Huawei Sans"/>
              </w:rPr>
              <w:t>.0.0</w:t>
            </w:r>
          </w:p>
        </w:tc>
      </w:tr>
      <w:tr w:rsidR="00EE7FF6" w:rsidRPr="00D748B1" w14:paraId="69E229A6" w14:textId="77777777" w:rsidTr="006F5A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13DAE738" w14:textId="77777777" w:rsidR="00EE7FF6" w:rsidRPr="00D748B1" w:rsidRDefault="00EE7FF6" w:rsidP="006F5AE9">
            <w:pPr>
              <w:pStyle w:val="5a"/>
              <w:jc w:val="left"/>
              <w:rPr>
                <w:rFonts w:cs="Huawei Sans"/>
              </w:rPr>
            </w:pPr>
            <w:r w:rsidRPr="00D748B1">
              <w:rPr>
                <w:rFonts w:cs="Huawei Sans"/>
              </w:rPr>
              <w:t>操作系统</w:t>
            </w:r>
          </w:p>
        </w:tc>
        <w:tc>
          <w:tcPr>
            <w:tcW w:w="2454" w:type="dxa"/>
          </w:tcPr>
          <w:p w14:paraId="4FE50C7C" w14:textId="77777777" w:rsidR="00EE7FF6" w:rsidRPr="00D748B1" w:rsidRDefault="00EE7FF6" w:rsidP="006F5AE9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proofErr w:type="spellStart"/>
            <w:r w:rsidRPr="00D748B1">
              <w:rPr>
                <w:rFonts w:cs="Huawei Sans"/>
              </w:rPr>
              <w:t>openEuler</w:t>
            </w:r>
            <w:proofErr w:type="spellEnd"/>
          </w:p>
        </w:tc>
        <w:tc>
          <w:tcPr>
            <w:tcW w:w="4617" w:type="dxa"/>
          </w:tcPr>
          <w:p w14:paraId="211CD348" w14:textId="77777777" w:rsidR="00EE7FF6" w:rsidRPr="00D748B1" w:rsidRDefault="00EE7FF6" w:rsidP="006F5AE9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proofErr w:type="spellStart"/>
            <w:r w:rsidRPr="00D748B1">
              <w:rPr>
                <w:rFonts w:cs="Huawei Sans"/>
              </w:rPr>
              <w:t>openEuler</w:t>
            </w:r>
            <w:proofErr w:type="spellEnd"/>
            <w:r w:rsidRPr="00D748B1">
              <w:rPr>
                <w:rFonts w:cs="Huawei Sans"/>
              </w:rPr>
              <w:t xml:space="preserve"> 20.3LTS</w:t>
            </w:r>
          </w:p>
        </w:tc>
      </w:tr>
    </w:tbl>
    <w:p w14:paraId="54133057" w14:textId="550FE822" w:rsidR="00D748B1" w:rsidRDefault="00230C51" w:rsidP="00DC0A00">
      <w:pPr>
        <w:pStyle w:val="2"/>
        <w:numPr>
          <w:ilvl w:val="0"/>
          <w:numId w:val="0"/>
        </w:numPr>
        <w:rPr>
          <w:rFonts w:cs="Huawei Sans"/>
        </w:rPr>
      </w:pPr>
      <w:bookmarkStart w:id="26" w:name="_Toc77237448"/>
      <w:r>
        <w:lastRenderedPageBreak/>
        <w:t>实验概览</w:t>
      </w:r>
      <w:bookmarkEnd w:id="26"/>
    </w:p>
    <w:p w14:paraId="4FC8C63A" w14:textId="42C08E29" w:rsidR="00B728D9" w:rsidRDefault="00B728D9" w:rsidP="00B33CDD">
      <w:pPr>
        <w:pStyle w:val="1e"/>
        <w:jc w:val="center"/>
        <w:rPr>
          <w:rFonts w:cs="Huawei Sans"/>
        </w:rPr>
      </w:pPr>
      <w:r>
        <w:rPr>
          <w:noProof/>
        </w:rPr>
        <w:drawing>
          <wp:inline distT="0" distB="0" distL="0" distR="0" wp14:anchorId="32862FCE" wp14:editId="6CA7614E">
            <wp:extent cx="3061409" cy="1169469"/>
            <wp:effectExtent l="19050" t="19050" r="24765" b="12065"/>
            <wp:docPr id="14" name="图片 14" descr="C:\Users\swx941157\AppData\Roaming\eSpace_Desktop\UserData\swx941157\imagefiles\7AA24E35-C6E2-4747-A6B5-EB18BC983C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x941157\AppData\Roaming\eSpace_Desktop\UserData\swx941157\imagefiles\7AA24E35-C6E2-4747-A6B5-EB18BC983C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38" t="69074"/>
                    <a:stretch/>
                  </pic:blipFill>
                  <pic:spPr bwMode="auto">
                    <a:xfrm>
                      <a:off x="0" y="0"/>
                      <a:ext cx="3063124" cy="1170124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7C9E1" w14:textId="2FA5EAB4" w:rsidR="00103DD7" w:rsidRDefault="00230C51" w:rsidP="00366C78">
      <w:pPr>
        <w:pStyle w:val="9"/>
        <w:numPr>
          <w:ilvl w:val="0"/>
          <w:numId w:val="0"/>
        </w:numPr>
        <w:ind w:left="1021"/>
      </w:pPr>
      <w:r>
        <w:rPr>
          <w:rFonts w:hint="eastAsia"/>
        </w:rPr>
        <w:t>本实验概览</w:t>
      </w:r>
      <w:r w:rsidR="00366C78">
        <w:rPr>
          <w:rFonts w:hint="eastAsia"/>
        </w:rPr>
        <w:t>图</w:t>
      </w:r>
    </w:p>
    <w:p w14:paraId="569906B4" w14:textId="77777777" w:rsidR="00D748B1" w:rsidRDefault="00D748B1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  <w:r>
        <w:rPr>
          <w:rFonts w:ascii="Huawei Sans" w:eastAsia="方正兰亭黑简体" w:hAnsi="Huawei Sans" w:cs="Huawei Sans"/>
        </w:rPr>
        <w:br w:type="page"/>
      </w:r>
    </w:p>
    <w:p w14:paraId="4C2C3E28" w14:textId="585F7104" w:rsidR="00EE7FF6" w:rsidRPr="00D748B1" w:rsidRDefault="00DC0A00" w:rsidP="00EE7FF6">
      <w:pPr>
        <w:pStyle w:val="1"/>
        <w:numPr>
          <w:ilvl w:val="0"/>
          <w:numId w:val="4"/>
        </w:numPr>
        <w:ind w:right="220"/>
        <w:rPr>
          <w:rFonts w:cs="Huawei Sans"/>
        </w:rPr>
      </w:pPr>
      <w:bookmarkStart w:id="27" w:name="_Toc77237449"/>
      <w:proofErr w:type="spellStart"/>
      <w:r w:rsidRPr="00DC0A00">
        <w:rPr>
          <w:rFonts w:cs="Huawei Sans"/>
        </w:rPr>
        <w:lastRenderedPageBreak/>
        <w:t>openGauss</w:t>
      </w:r>
      <w:proofErr w:type="spellEnd"/>
      <w:r w:rsidRPr="00DC0A00">
        <w:rPr>
          <w:rFonts w:cs="Huawei Sans"/>
        </w:rPr>
        <w:t>使用</w:t>
      </w:r>
      <w:r w:rsidRPr="00DC0A00">
        <w:rPr>
          <w:rFonts w:cs="Huawei Sans"/>
        </w:rPr>
        <w:t>JDBC</w:t>
      </w:r>
      <w:r w:rsidRPr="00DC0A00">
        <w:rPr>
          <w:rFonts w:cs="Huawei Sans"/>
        </w:rPr>
        <w:t>连接数据库</w:t>
      </w:r>
      <w:bookmarkEnd w:id="27"/>
    </w:p>
    <w:p w14:paraId="5B66336A" w14:textId="575EC05D" w:rsidR="00EE7FF6" w:rsidRPr="00D748B1" w:rsidRDefault="00EE7FF6" w:rsidP="00DC0A00">
      <w:pPr>
        <w:pStyle w:val="2"/>
      </w:pPr>
      <w:bookmarkStart w:id="28" w:name="_Toc16353977"/>
      <w:bookmarkStart w:id="29" w:name="_Toc19795490"/>
      <w:bookmarkStart w:id="30" w:name="_Toc45098042"/>
      <w:bookmarkStart w:id="31" w:name="_Toc77237450"/>
      <w:r w:rsidRPr="00D748B1">
        <w:t>新用户的创建</w:t>
      </w:r>
      <w:bookmarkEnd w:id="28"/>
      <w:bookmarkEnd w:id="29"/>
      <w:bookmarkEnd w:id="30"/>
      <w:bookmarkEnd w:id="31"/>
    </w:p>
    <w:p w14:paraId="734DA12F" w14:textId="77777777" w:rsidR="00E4269E" w:rsidRPr="00C83673" w:rsidRDefault="00E4269E" w:rsidP="00E4269E">
      <w:pPr>
        <w:ind w:firstLineChars="200" w:firstLine="400"/>
        <w:rPr>
          <w:szCs w:val="21"/>
        </w:rPr>
      </w:pPr>
      <w:r w:rsidRPr="00D93909">
        <w:rPr>
          <w:rFonts w:hint="eastAsia"/>
          <w:szCs w:val="21"/>
        </w:rPr>
        <w:t>切换到</w:t>
      </w:r>
      <w:proofErr w:type="spellStart"/>
      <w:r w:rsidRPr="00D93909">
        <w:rPr>
          <w:szCs w:val="21"/>
        </w:rPr>
        <w:t>omm</w:t>
      </w:r>
      <w:proofErr w:type="spellEnd"/>
      <w:r w:rsidRPr="00D93909">
        <w:rPr>
          <w:szCs w:val="21"/>
        </w:rPr>
        <w:t>用户，以操作系统用户</w:t>
      </w:r>
      <w:proofErr w:type="spellStart"/>
      <w:r w:rsidRPr="00D93909">
        <w:rPr>
          <w:szCs w:val="21"/>
        </w:rPr>
        <w:t>omm</w:t>
      </w:r>
      <w:proofErr w:type="spellEnd"/>
      <w:r w:rsidRPr="00D93909">
        <w:rPr>
          <w:szCs w:val="21"/>
        </w:rPr>
        <w:t>登录数据库主节点。</w:t>
      </w:r>
    </w:p>
    <w:p w14:paraId="042D7FE3" w14:textId="77777777" w:rsidR="00E4269E" w:rsidRPr="00E4269E" w:rsidRDefault="00E4269E" w:rsidP="00E4269E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proofErr w:type="spellStart"/>
      <w:r w:rsidRPr="00E4269E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su</w:t>
      </w:r>
      <w:proofErr w:type="spellEnd"/>
      <w:r w:rsidRPr="00E4269E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- </w:t>
      </w:r>
      <w:proofErr w:type="spellStart"/>
      <w:r w:rsidRPr="00E4269E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omm</w:t>
      </w:r>
      <w:proofErr w:type="spellEnd"/>
      <w:r w:rsidRPr="00E4269E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</w:t>
      </w:r>
    </w:p>
    <w:p w14:paraId="608FEC06" w14:textId="77777777" w:rsidR="00E4269E" w:rsidRPr="00C67CFD" w:rsidRDefault="00E4269E" w:rsidP="00E4269E">
      <w:pPr>
        <w:ind w:firstLineChars="200" w:firstLine="400"/>
        <w:rPr>
          <w:szCs w:val="21"/>
        </w:rPr>
      </w:pPr>
      <w:r w:rsidRPr="00C67CFD">
        <w:rPr>
          <w:rFonts w:hint="eastAsia"/>
          <w:szCs w:val="21"/>
        </w:rPr>
        <w:t>启动服务：</w:t>
      </w:r>
    </w:p>
    <w:p w14:paraId="0C5E83BD" w14:textId="77777777" w:rsidR="00E4269E" w:rsidRPr="00E4269E" w:rsidRDefault="00E4269E" w:rsidP="00E4269E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proofErr w:type="spellStart"/>
      <w:r w:rsidRPr="00E4269E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gs_om</w:t>
      </w:r>
      <w:proofErr w:type="spellEnd"/>
      <w:r w:rsidRPr="00E4269E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-t start</w:t>
      </w:r>
    </w:p>
    <w:p w14:paraId="20F0B02B" w14:textId="77777777" w:rsidR="00E4269E" w:rsidRPr="00B928EB" w:rsidRDefault="00E4269E" w:rsidP="00E4269E">
      <w:pPr>
        <w:ind w:firstLineChars="200" w:firstLine="400"/>
        <w:rPr>
          <w:szCs w:val="21"/>
        </w:rPr>
      </w:pPr>
      <w:r w:rsidRPr="00B928EB">
        <w:rPr>
          <w:rFonts w:hint="eastAsia"/>
          <w:szCs w:val="21"/>
        </w:rPr>
        <w:t>使用</w:t>
      </w:r>
      <w:proofErr w:type="spellStart"/>
      <w:r w:rsidRPr="00B928EB">
        <w:rPr>
          <w:szCs w:val="21"/>
        </w:rPr>
        <w:t>gsql</w:t>
      </w:r>
      <w:proofErr w:type="spellEnd"/>
      <w:r w:rsidRPr="00B928EB">
        <w:rPr>
          <w:szCs w:val="21"/>
        </w:rPr>
        <w:t>工具登陆数据库</w:t>
      </w:r>
      <w:r>
        <w:rPr>
          <w:rFonts w:hint="eastAsia"/>
          <w:szCs w:val="21"/>
        </w:rPr>
        <w:t>：</w:t>
      </w:r>
    </w:p>
    <w:p w14:paraId="4CA3388A" w14:textId="77777777" w:rsidR="00E4269E" w:rsidRPr="00E4269E" w:rsidRDefault="00E4269E" w:rsidP="00E4269E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proofErr w:type="spellStart"/>
      <w:r w:rsidRPr="00E4269E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gsql</w:t>
      </w:r>
      <w:proofErr w:type="spellEnd"/>
      <w:r w:rsidRPr="00E4269E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-d </w:t>
      </w:r>
      <w:proofErr w:type="spellStart"/>
      <w:r w:rsidRPr="00E4269E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postgres</w:t>
      </w:r>
      <w:proofErr w:type="spellEnd"/>
      <w:r w:rsidRPr="00E4269E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-p 26000 -r</w:t>
      </w:r>
    </w:p>
    <w:p w14:paraId="7F2BDE69" w14:textId="77777777" w:rsidR="00EE7FF6" w:rsidRPr="0032778B" w:rsidRDefault="00EE7FF6" w:rsidP="0032778B">
      <w:pPr>
        <w:ind w:firstLineChars="200" w:firstLine="400"/>
        <w:rPr>
          <w:szCs w:val="21"/>
        </w:rPr>
      </w:pPr>
      <w:r w:rsidRPr="0032778B">
        <w:rPr>
          <w:szCs w:val="21"/>
        </w:rPr>
        <w:t>连接数据库后，进入SQL命令界面。创建用户dbuser，密码为Gauss#3demo。</w:t>
      </w:r>
    </w:p>
    <w:p w14:paraId="51005F59" w14:textId="77777777" w:rsidR="00EE7FF6" w:rsidRPr="002960B1" w:rsidRDefault="00EE7FF6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</w:rPr>
      </w:pPr>
      <w:r w:rsidRPr="002960B1">
        <w:rPr>
          <w:rFonts w:eastAsia="微软雅黑" w:cs="Huawei Sans"/>
          <w:b/>
          <w:color w:val="C7000B"/>
          <w:szCs w:val="18"/>
          <w:shd w:val="pct15" w:color="auto" w:fill="FFFFFF"/>
        </w:rPr>
        <w:t xml:space="preserve">CREATE USER </w:t>
      </w: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</w:rPr>
        <w:t>dbuser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</w:rPr>
        <w:t xml:space="preserve"> IDENTIFIED BY 'Gauss#3demo';</w:t>
      </w:r>
    </w:p>
    <w:p w14:paraId="262E6F5B" w14:textId="5EAD37E3" w:rsidR="002176D9" w:rsidRPr="0032778B" w:rsidRDefault="002176D9" w:rsidP="0032778B">
      <w:pPr>
        <w:ind w:firstLineChars="200" w:firstLine="400"/>
        <w:rPr>
          <w:szCs w:val="21"/>
        </w:rPr>
      </w:pPr>
      <w:r w:rsidRPr="0032778B">
        <w:rPr>
          <w:szCs w:val="21"/>
        </w:rPr>
        <w:t>退出数据库：</w:t>
      </w:r>
    </w:p>
    <w:p w14:paraId="2E8FB8C0" w14:textId="5E72B4C6" w:rsidR="002176D9" w:rsidRPr="002960B1" w:rsidRDefault="002176D9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</w:rPr>
      </w:pPr>
      <w:proofErr w:type="spellStart"/>
      <w:r>
        <w:t>postgres</w:t>
      </w:r>
      <w:proofErr w:type="spellEnd"/>
      <w:r>
        <w:t>=#</w:t>
      </w:r>
      <w:r w:rsidRPr="002960B1">
        <w:rPr>
          <w:rFonts w:eastAsia="微软雅黑" w:cs="Huawei Sans"/>
          <w:b/>
          <w:color w:val="C7000B"/>
          <w:szCs w:val="18"/>
          <w:shd w:val="pct15" w:color="auto" w:fill="FFFFFF"/>
        </w:rPr>
        <w:t>\q</w:t>
      </w:r>
    </w:p>
    <w:p w14:paraId="7E35C6CB" w14:textId="77777777" w:rsidR="00EE7FF6" w:rsidRPr="00D748B1" w:rsidRDefault="00EE7FF6" w:rsidP="00DC0A00">
      <w:pPr>
        <w:pStyle w:val="2"/>
        <w:rPr>
          <w:lang w:eastAsia="zh-CN"/>
        </w:rPr>
      </w:pPr>
      <w:bookmarkStart w:id="32" w:name="_Toc77237451"/>
      <w:bookmarkStart w:id="33" w:name="_Toc19795493"/>
      <w:bookmarkStart w:id="34" w:name="_Toc45098045"/>
      <w:r w:rsidRPr="00D748B1">
        <w:rPr>
          <w:lang w:eastAsia="zh-CN"/>
        </w:rPr>
        <w:t>使用</w:t>
      </w:r>
      <w:r w:rsidRPr="00D748B1">
        <w:rPr>
          <w:lang w:eastAsia="zh-CN"/>
        </w:rPr>
        <w:t>JDBC</w:t>
      </w:r>
      <w:r w:rsidRPr="00D748B1">
        <w:rPr>
          <w:lang w:eastAsia="zh-CN"/>
        </w:rPr>
        <w:t>连接数据库</w:t>
      </w:r>
      <w:bookmarkEnd w:id="32"/>
    </w:p>
    <w:p w14:paraId="701847BD" w14:textId="62FC58AD" w:rsidR="00EE7FF6" w:rsidRPr="00D748B1" w:rsidRDefault="00EE7FF6" w:rsidP="00EE7FF6">
      <w:pPr>
        <w:pStyle w:val="3"/>
        <w:numPr>
          <w:ilvl w:val="2"/>
          <w:numId w:val="4"/>
        </w:numPr>
        <w:rPr>
          <w:rFonts w:cs="Huawei Sans"/>
        </w:rPr>
      </w:pPr>
      <w:bookmarkStart w:id="35" w:name="_Toc77237452"/>
      <w:r w:rsidRPr="00D748B1">
        <w:rPr>
          <w:rFonts w:cs="Huawei Sans"/>
        </w:rPr>
        <w:t>准备连接环境</w:t>
      </w:r>
      <w:bookmarkEnd w:id="35"/>
    </w:p>
    <w:p w14:paraId="6E85105F" w14:textId="4BEC97DF" w:rsidR="00EE7FF6" w:rsidRPr="00D748B1" w:rsidRDefault="00EE7FF6" w:rsidP="00F05ABE">
      <w:pPr>
        <w:pStyle w:val="30"/>
      </w:pPr>
      <w:proofErr w:type="spellStart"/>
      <w:r w:rsidRPr="00D748B1">
        <w:t>修改数据库的</w:t>
      </w:r>
      <w:r w:rsidRPr="00D748B1">
        <w:t>pg_hba.conf</w:t>
      </w:r>
      <w:r w:rsidRPr="00D748B1">
        <w:t>文件</w:t>
      </w:r>
      <w:proofErr w:type="spellEnd"/>
      <w:r w:rsidR="00420FC7" w:rsidRPr="00D748B1">
        <w:t>。</w:t>
      </w:r>
    </w:p>
    <w:p w14:paraId="1D356C39" w14:textId="0F14FE9E" w:rsidR="006F735A" w:rsidRDefault="006F735A" w:rsidP="006F735A">
      <w:pPr>
        <w:pStyle w:val="1e"/>
      </w:pPr>
      <w:r w:rsidRPr="006F735A">
        <w:rPr>
          <w:rFonts w:hint="eastAsia"/>
        </w:rPr>
        <w:t>在</w:t>
      </w:r>
      <w:r w:rsidRPr="006F735A">
        <w:t>GS_HOME</w:t>
      </w:r>
      <w:r w:rsidRPr="006F735A">
        <w:t>中查找</w:t>
      </w:r>
      <w:proofErr w:type="spellStart"/>
      <w:r w:rsidRPr="006F735A">
        <w:t>pg_hba.conf</w:t>
      </w:r>
      <w:proofErr w:type="spellEnd"/>
      <w:r w:rsidRPr="006F735A">
        <w:t>文件，本实验中数据库</w:t>
      </w:r>
      <w:r w:rsidRPr="006F735A">
        <w:t>GS_HOME</w:t>
      </w:r>
      <w:r w:rsidRPr="006F735A">
        <w:t>设置的为</w:t>
      </w:r>
      <w:r w:rsidRPr="006F735A">
        <w:t>/</w:t>
      </w:r>
      <w:proofErr w:type="spellStart"/>
      <w:r w:rsidRPr="006F735A">
        <w:t>gaussdb</w:t>
      </w:r>
      <w:proofErr w:type="spellEnd"/>
      <w:r w:rsidRPr="006F735A">
        <w:t>/data/db1</w:t>
      </w:r>
      <w:r w:rsidRPr="006F735A">
        <w:t>，实际操作中</w:t>
      </w:r>
      <w:r w:rsidRPr="006F735A">
        <w:t>GS_HOME</w:t>
      </w:r>
      <w:r w:rsidRPr="006F735A">
        <w:t>地址可以查看安装时的配置文件</w:t>
      </w:r>
      <w:r w:rsidR="00CC633A">
        <w:rPr>
          <w:rFonts w:hint="eastAsia"/>
        </w:rPr>
        <w:t>（</w:t>
      </w:r>
      <w:proofErr w:type="spellStart"/>
      <w:r w:rsidR="00CC633A">
        <w:rPr>
          <w:rFonts w:hint="eastAsia"/>
        </w:rPr>
        <w:t>o</w:t>
      </w:r>
      <w:r w:rsidR="00CC633A">
        <w:t>penGauss</w:t>
      </w:r>
      <w:proofErr w:type="spellEnd"/>
      <w:r w:rsidR="00CC633A">
        <w:rPr>
          <w:rFonts w:hint="eastAsia"/>
        </w:rPr>
        <w:t>软件的安装目录</w:t>
      </w:r>
      <w:r w:rsidR="00CC633A" w:rsidRPr="00CC633A">
        <w:t>/opt/software/</w:t>
      </w:r>
      <w:proofErr w:type="spellStart"/>
      <w:r w:rsidR="00CC633A" w:rsidRPr="00CC633A">
        <w:t>openGauss</w:t>
      </w:r>
      <w:proofErr w:type="spellEnd"/>
      <w:r w:rsidR="00CC633A">
        <w:rPr>
          <w:rFonts w:hint="eastAsia"/>
        </w:rPr>
        <w:t>下的</w:t>
      </w:r>
      <w:r w:rsidR="00CC633A" w:rsidRPr="00CC633A">
        <w:t>clusterconfig.xml</w:t>
      </w:r>
      <w:r w:rsidR="00D9481B">
        <w:rPr>
          <w:rFonts w:hint="eastAsia"/>
        </w:rPr>
        <w:t>，可参见：“</w:t>
      </w:r>
      <w:r w:rsidR="00D9481B" w:rsidRPr="00D9481B">
        <w:rPr>
          <w:rFonts w:hint="eastAsia"/>
        </w:rPr>
        <w:t>在虚拟机</w:t>
      </w:r>
      <w:r w:rsidR="00D9481B" w:rsidRPr="00D9481B">
        <w:t>+CentOS</w:t>
      </w:r>
      <w:r w:rsidR="00D9481B" w:rsidRPr="00D9481B">
        <w:t>上安装部署</w:t>
      </w:r>
      <w:proofErr w:type="spellStart"/>
      <w:r w:rsidR="00D9481B" w:rsidRPr="00D9481B">
        <w:t>openGauss</w:t>
      </w:r>
      <w:proofErr w:type="spellEnd"/>
      <w:r w:rsidR="00D9481B" w:rsidRPr="00D9481B">
        <w:t>数据库指导手册</w:t>
      </w:r>
      <w:r w:rsidR="00D9481B">
        <w:rPr>
          <w:rFonts w:hint="eastAsia"/>
        </w:rPr>
        <w:t>”</w:t>
      </w:r>
      <w:r w:rsidR="00CC633A">
        <w:rPr>
          <w:rFonts w:hint="eastAsia"/>
        </w:rPr>
        <w:t>）</w:t>
      </w:r>
      <w:r w:rsidRPr="006F735A">
        <w:t>：</w:t>
      </w:r>
      <w:r w:rsidRPr="006F735A">
        <w:t>&lt;PARAM name="dataNode1" value="</w:t>
      </w:r>
      <w:r w:rsidRPr="006F735A">
        <w:rPr>
          <w:b/>
          <w:color w:val="C00000"/>
        </w:rPr>
        <w:t>/</w:t>
      </w:r>
      <w:proofErr w:type="spellStart"/>
      <w:r w:rsidRPr="006F735A">
        <w:rPr>
          <w:b/>
          <w:color w:val="C00000"/>
        </w:rPr>
        <w:t>gaussdb</w:t>
      </w:r>
      <w:proofErr w:type="spellEnd"/>
      <w:r w:rsidRPr="006F735A">
        <w:rPr>
          <w:b/>
          <w:color w:val="C00000"/>
        </w:rPr>
        <w:t>/data/db1</w:t>
      </w:r>
      <w:r w:rsidRPr="006F735A">
        <w:t>"/&gt;</w:t>
      </w:r>
      <w:r w:rsidRPr="006F735A">
        <w:t>。</w:t>
      </w:r>
    </w:p>
    <w:p w14:paraId="72C89404" w14:textId="25858E7E" w:rsidR="00EE7FF6" w:rsidRPr="002960B1" w:rsidRDefault="00EE7FF6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cd /</w:t>
      </w: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gaussdb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/data/db1</w:t>
      </w:r>
    </w:p>
    <w:p w14:paraId="13E35E2F" w14:textId="77777777" w:rsidR="00EE7FF6" w:rsidRPr="002960B1" w:rsidRDefault="00EE7FF6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vi </w:t>
      </w: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pg_hba.conf</w:t>
      </w:r>
      <w:proofErr w:type="spellEnd"/>
    </w:p>
    <w:p w14:paraId="14A0FDE1" w14:textId="552F43DD" w:rsidR="00EE7FF6" w:rsidRPr="00D748B1" w:rsidRDefault="00EE7FF6" w:rsidP="002176D9">
      <w:pPr>
        <w:pStyle w:val="1e"/>
      </w:pPr>
      <w:r w:rsidRPr="00D748B1">
        <w:t>将以下内容添加进</w:t>
      </w:r>
      <w:proofErr w:type="spellStart"/>
      <w:r w:rsidRPr="00D748B1">
        <w:t>pg_hba.conf</w:t>
      </w:r>
      <w:proofErr w:type="spellEnd"/>
      <w:r w:rsidRPr="00D748B1">
        <w:t>文件</w:t>
      </w:r>
      <w:r w:rsidR="00E679FA">
        <w:rPr>
          <w:rFonts w:hint="eastAsia"/>
        </w:rPr>
        <w:t>：</w:t>
      </w:r>
      <w:r w:rsidR="00B429F2" w:rsidRPr="00B429F2">
        <w:rPr>
          <w:rFonts w:hint="eastAsia"/>
        </w:rPr>
        <w:t>输入”</w:t>
      </w:r>
      <w:proofErr w:type="spellStart"/>
      <w:r w:rsidR="00B429F2" w:rsidRPr="00B429F2">
        <w:t>i</w:t>
      </w:r>
      <w:proofErr w:type="spellEnd"/>
      <w:r w:rsidR="00B429F2" w:rsidRPr="00B429F2">
        <w:t>”</w:t>
      </w:r>
      <w:r w:rsidR="00B429F2" w:rsidRPr="00B429F2">
        <w:t>切换到编辑模式，复制内容黏贴到文档中，然后按下</w:t>
      </w:r>
      <w:r w:rsidR="00B429F2" w:rsidRPr="00B429F2">
        <w:t>ECS</w:t>
      </w:r>
      <w:r w:rsidR="00B429F2" w:rsidRPr="00B429F2">
        <w:t>键退出编辑模式，然后输入</w:t>
      </w:r>
      <w:r w:rsidR="00B429F2" w:rsidRPr="00B429F2">
        <w:t>”:</w:t>
      </w:r>
      <w:proofErr w:type="spellStart"/>
      <w:r w:rsidR="00B429F2" w:rsidRPr="00B429F2">
        <w:t>wq</w:t>
      </w:r>
      <w:proofErr w:type="spellEnd"/>
      <w:r w:rsidR="00B429F2" w:rsidRPr="00B429F2">
        <w:t>”</w:t>
      </w:r>
      <w:r w:rsidR="00B429F2" w:rsidRPr="00B429F2">
        <w:t>退出并进行保存。</w:t>
      </w:r>
    </w:p>
    <w:p w14:paraId="7F385B2E" w14:textId="77777777" w:rsidR="00EE7FF6" w:rsidRPr="00D748B1" w:rsidRDefault="00EE7FF6" w:rsidP="002176D9">
      <w:pPr>
        <w:pStyle w:val="affffff5"/>
      </w:pPr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host all </w:t>
      </w: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all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0.0.0.0/0 sha256</w:t>
      </w:r>
    </w:p>
    <w:p w14:paraId="300EE7A0" w14:textId="72DD3766" w:rsidR="00EE7FF6" w:rsidRPr="00D748B1" w:rsidRDefault="0012031C" w:rsidP="002176D9">
      <w:pPr>
        <w:pStyle w:val="1e"/>
      </w:pPr>
      <w:r w:rsidRPr="00D748B1">
        <w:t>使用</w:t>
      </w:r>
      <w:proofErr w:type="spellStart"/>
      <w:r w:rsidRPr="00D748B1">
        <w:t>omm</w:t>
      </w:r>
      <w:proofErr w:type="spellEnd"/>
      <w:r w:rsidRPr="00D748B1">
        <w:t>用户登陆，</w:t>
      </w:r>
      <w:r w:rsidR="00EE7FF6" w:rsidRPr="00D748B1">
        <w:t>使用</w:t>
      </w:r>
      <w:proofErr w:type="spellStart"/>
      <w:r w:rsidR="00EE7FF6" w:rsidRPr="00D748B1">
        <w:t>gs_ctl</w:t>
      </w:r>
      <w:proofErr w:type="spellEnd"/>
      <w:r w:rsidR="00EE7FF6" w:rsidRPr="00D748B1">
        <w:t>将策略生效</w:t>
      </w:r>
      <w:r w:rsidR="00420FC7" w:rsidRPr="00D748B1">
        <w:t>。</w:t>
      </w:r>
    </w:p>
    <w:p w14:paraId="4A4F8DD9" w14:textId="499600A0" w:rsidR="0012031C" w:rsidRPr="002960B1" w:rsidRDefault="0012031C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lastRenderedPageBreak/>
        <w:t>su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- </w:t>
      </w: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omm</w:t>
      </w:r>
      <w:proofErr w:type="spellEnd"/>
    </w:p>
    <w:p w14:paraId="46D8BEF7" w14:textId="77777777" w:rsidR="00EE7FF6" w:rsidRPr="002960B1" w:rsidRDefault="00EE7FF6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gs_ctl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reload -D /</w:t>
      </w: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gaussdb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/data/db1/</w:t>
      </w:r>
    </w:p>
    <w:p w14:paraId="0422DB68" w14:textId="77777777" w:rsidR="00EE7FF6" w:rsidRPr="00D748B1" w:rsidRDefault="00EE7FF6" w:rsidP="002176D9">
      <w:pPr>
        <w:pStyle w:val="1e"/>
      </w:pPr>
      <w:r w:rsidRPr="00D748B1">
        <w:t>返回结果为：</w:t>
      </w:r>
    </w:p>
    <w:p w14:paraId="4847D7CF" w14:textId="77777777" w:rsidR="00EE7FF6" w:rsidRPr="00D748B1" w:rsidRDefault="00EE7FF6" w:rsidP="002176D9">
      <w:pPr>
        <w:pStyle w:val="affffff5"/>
      </w:pPr>
      <w:r w:rsidRPr="00D748B1">
        <w:t>[2020-07-23 15:39:55.398][71828][][</w:t>
      </w:r>
      <w:proofErr w:type="spellStart"/>
      <w:r w:rsidRPr="00D748B1">
        <w:t>gs_ctl</w:t>
      </w:r>
      <w:proofErr w:type="spellEnd"/>
      <w:r w:rsidRPr="00D748B1">
        <w:t xml:space="preserve">]: </w:t>
      </w:r>
      <w:proofErr w:type="spellStart"/>
      <w:r w:rsidRPr="00D748B1">
        <w:t>gs_ctl</w:t>
      </w:r>
      <w:proofErr w:type="spellEnd"/>
      <w:r w:rsidRPr="00D748B1">
        <w:t xml:space="preserve"> reload ,</w:t>
      </w:r>
      <w:proofErr w:type="spellStart"/>
      <w:r w:rsidRPr="00D748B1">
        <w:t>datadir</w:t>
      </w:r>
      <w:proofErr w:type="spellEnd"/>
      <w:r w:rsidRPr="00D748B1">
        <w:t xml:space="preserve"> is -D "/</w:t>
      </w:r>
      <w:proofErr w:type="spellStart"/>
      <w:r w:rsidRPr="00D748B1">
        <w:t>gaussdb</w:t>
      </w:r>
      <w:proofErr w:type="spellEnd"/>
      <w:r w:rsidRPr="00D748B1">
        <w:t>/data/db1"</w:t>
      </w:r>
    </w:p>
    <w:p w14:paraId="072EEE6E" w14:textId="77777777" w:rsidR="00EE7FF6" w:rsidRPr="00D748B1" w:rsidRDefault="00EE7FF6" w:rsidP="002176D9">
      <w:pPr>
        <w:pStyle w:val="affffff5"/>
      </w:pPr>
      <w:r w:rsidRPr="00D748B1">
        <w:t>server signaled</w:t>
      </w:r>
    </w:p>
    <w:p w14:paraId="2E7D975A" w14:textId="02F4B03E" w:rsidR="00EE7FF6" w:rsidRPr="00D748B1" w:rsidRDefault="00EE7FF6" w:rsidP="00F05ABE">
      <w:pPr>
        <w:pStyle w:val="30"/>
        <w:rPr>
          <w:lang w:eastAsia="zh-CN"/>
        </w:rPr>
      </w:pPr>
      <w:r w:rsidRPr="00D748B1">
        <w:rPr>
          <w:lang w:eastAsia="zh-CN"/>
        </w:rPr>
        <w:t>使用</w:t>
      </w:r>
      <w:proofErr w:type="spellStart"/>
      <w:r w:rsidRPr="00D748B1">
        <w:rPr>
          <w:lang w:eastAsia="zh-CN"/>
        </w:rPr>
        <w:t>omm</w:t>
      </w:r>
      <w:proofErr w:type="spellEnd"/>
      <w:r w:rsidRPr="00D748B1">
        <w:rPr>
          <w:lang w:eastAsia="zh-CN"/>
        </w:rPr>
        <w:t>用户登陆数据库给</w:t>
      </w:r>
      <w:proofErr w:type="spellStart"/>
      <w:r w:rsidRPr="00D748B1">
        <w:rPr>
          <w:lang w:eastAsia="zh-CN"/>
        </w:rPr>
        <w:t>dbuser</w:t>
      </w:r>
      <w:proofErr w:type="spellEnd"/>
      <w:r w:rsidRPr="00D748B1">
        <w:rPr>
          <w:lang w:eastAsia="zh-CN"/>
        </w:rPr>
        <w:t>用户授权</w:t>
      </w:r>
      <w:r w:rsidR="00B42080" w:rsidRPr="00D748B1">
        <w:rPr>
          <w:lang w:eastAsia="zh-CN"/>
        </w:rPr>
        <w:t>，并退出数据库。</w:t>
      </w:r>
    </w:p>
    <w:p w14:paraId="1AA2C342" w14:textId="265295D8" w:rsidR="0012031C" w:rsidRPr="002960B1" w:rsidRDefault="00747690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gsql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-d </w:t>
      </w: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postgres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-p 26000 -r</w:t>
      </w:r>
    </w:p>
    <w:p w14:paraId="2E1E2078" w14:textId="77777777" w:rsidR="0012031C" w:rsidRPr="00D748B1" w:rsidRDefault="0012031C" w:rsidP="002176D9">
      <w:pPr>
        <w:pStyle w:val="affffff5"/>
      </w:pPr>
    </w:p>
    <w:p w14:paraId="4FFC34F5" w14:textId="77777777" w:rsidR="0012031C" w:rsidRPr="002960B1" w:rsidRDefault="0012031C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proofErr w:type="spellStart"/>
      <w:r w:rsidRPr="00D748B1">
        <w:t>postgres</w:t>
      </w:r>
      <w:proofErr w:type="spellEnd"/>
      <w:r w:rsidRPr="00D748B1">
        <w:t>=#</w:t>
      </w:r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alter role </w:t>
      </w: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dbuser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</w:t>
      </w: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createrole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</w:t>
      </w: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createdb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;</w:t>
      </w:r>
    </w:p>
    <w:p w14:paraId="3147705E" w14:textId="19888721" w:rsidR="0012031C" w:rsidRPr="00D748B1" w:rsidRDefault="0012031C" w:rsidP="002176D9">
      <w:pPr>
        <w:pStyle w:val="affffff5"/>
      </w:pPr>
      <w:r w:rsidRPr="00D748B1">
        <w:t>ALTER ROLE</w:t>
      </w:r>
    </w:p>
    <w:p w14:paraId="7B523CDA" w14:textId="77777777" w:rsidR="00B42080" w:rsidRPr="00D748B1" w:rsidRDefault="00B42080" w:rsidP="002176D9">
      <w:pPr>
        <w:pStyle w:val="affffff5"/>
      </w:pPr>
    </w:p>
    <w:p w14:paraId="780BE113" w14:textId="1CF56185" w:rsidR="00B42080" w:rsidRPr="002960B1" w:rsidRDefault="00B42080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proofErr w:type="spellStart"/>
      <w:r w:rsidRPr="00D748B1">
        <w:t>postgres</w:t>
      </w:r>
      <w:proofErr w:type="spellEnd"/>
      <w:r w:rsidRPr="00D748B1">
        <w:t>=#</w:t>
      </w:r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\q</w:t>
      </w:r>
    </w:p>
    <w:p w14:paraId="3C795E5E" w14:textId="271CAF13" w:rsidR="00EE7FF6" w:rsidRPr="00D748B1" w:rsidRDefault="00EE7FF6" w:rsidP="00F05ABE">
      <w:pPr>
        <w:pStyle w:val="30"/>
      </w:pPr>
      <w:proofErr w:type="spellStart"/>
      <w:r w:rsidRPr="00D748B1">
        <w:t>修改数据库监听地址</w:t>
      </w:r>
      <w:proofErr w:type="spellEnd"/>
      <w:r w:rsidR="00420FC7" w:rsidRPr="00D748B1">
        <w:t>。</w:t>
      </w:r>
    </w:p>
    <w:p w14:paraId="172610AC" w14:textId="0C48E1F3" w:rsidR="00EE7FF6" w:rsidRPr="00D748B1" w:rsidRDefault="00EE7FF6" w:rsidP="002176D9">
      <w:pPr>
        <w:pStyle w:val="1e"/>
      </w:pPr>
      <w:r w:rsidRPr="00D748B1">
        <w:t>在</w:t>
      </w:r>
      <w:r w:rsidRPr="00D748B1">
        <w:t>GS_HOME</w:t>
      </w:r>
      <w:r w:rsidRPr="00D748B1">
        <w:t>中，本实验中数据库</w:t>
      </w:r>
      <w:r w:rsidRPr="00D748B1">
        <w:t>GS_HOME</w:t>
      </w:r>
      <w:r w:rsidRPr="00D748B1">
        <w:t>设置的为</w:t>
      </w:r>
      <w:r w:rsidRPr="00D748B1">
        <w:t>/</w:t>
      </w:r>
      <w:proofErr w:type="spellStart"/>
      <w:r w:rsidRPr="00D748B1">
        <w:t>gaussdb</w:t>
      </w:r>
      <w:proofErr w:type="spellEnd"/>
      <w:r w:rsidRPr="00D748B1">
        <w:t>/data/db1</w:t>
      </w:r>
      <w:r w:rsidR="00420FC7" w:rsidRPr="00D748B1">
        <w:t>。</w:t>
      </w:r>
    </w:p>
    <w:p w14:paraId="2A5A45C4" w14:textId="77777777" w:rsidR="00EE7FF6" w:rsidRPr="002960B1" w:rsidRDefault="00EE7FF6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cd /</w:t>
      </w: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gaussdb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/data/db1</w:t>
      </w:r>
    </w:p>
    <w:p w14:paraId="64333B48" w14:textId="77777777" w:rsidR="00EE7FF6" w:rsidRPr="002960B1" w:rsidRDefault="00EE7FF6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vi </w:t>
      </w: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postgresql.conf</w:t>
      </w:r>
      <w:proofErr w:type="spellEnd"/>
    </w:p>
    <w:p w14:paraId="1C761326" w14:textId="4886A4B0" w:rsidR="00EE7FF6" w:rsidRPr="00D748B1" w:rsidRDefault="00EE7FF6" w:rsidP="002176D9">
      <w:pPr>
        <w:pStyle w:val="1e"/>
      </w:pPr>
      <w:r w:rsidRPr="00D748B1">
        <w:t>将</w:t>
      </w:r>
      <w:proofErr w:type="spellStart"/>
      <w:r w:rsidRPr="00D748B1">
        <w:t>listen_addresses</w:t>
      </w:r>
      <w:proofErr w:type="spellEnd"/>
      <w:r w:rsidRPr="00D748B1">
        <w:t>的值修改成为</w:t>
      </w:r>
      <w:r w:rsidRPr="00D748B1">
        <w:t>*</w:t>
      </w:r>
      <w:r w:rsidR="002F58CC">
        <w:rPr>
          <w:rFonts w:hint="eastAsia"/>
        </w:rPr>
        <w:t>：</w:t>
      </w:r>
      <w:r w:rsidR="002F58CC" w:rsidRPr="00B429F2">
        <w:rPr>
          <w:rFonts w:hint="eastAsia"/>
        </w:rPr>
        <w:t>输入”</w:t>
      </w:r>
      <w:proofErr w:type="spellStart"/>
      <w:r w:rsidR="002F58CC" w:rsidRPr="00B429F2">
        <w:t>i</w:t>
      </w:r>
      <w:proofErr w:type="spellEnd"/>
      <w:r w:rsidR="002F58CC" w:rsidRPr="00B429F2">
        <w:t>”</w:t>
      </w:r>
      <w:r w:rsidR="002F58CC" w:rsidRPr="00B429F2">
        <w:t>切换到编辑模式，</w:t>
      </w:r>
      <w:r w:rsidR="002F58CC" w:rsidRPr="00D748B1">
        <w:t>将</w:t>
      </w:r>
      <w:proofErr w:type="spellStart"/>
      <w:r w:rsidR="002F58CC" w:rsidRPr="00D748B1">
        <w:t>listen_addresses</w:t>
      </w:r>
      <w:proofErr w:type="spellEnd"/>
      <w:r w:rsidR="002F58CC" w:rsidRPr="00D748B1">
        <w:t>的值修改成为</w:t>
      </w:r>
      <w:r w:rsidR="002F58CC" w:rsidRPr="00D748B1">
        <w:t>*</w:t>
      </w:r>
      <w:r w:rsidR="002F58CC" w:rsidRPr="00B429F2">
        <w:t>，然后按下</w:t>
      </w:r>
      <w:r w:rsidR="002F58CC" w:rsidRPr="00B429F2">
        <w:t>ECS</w:t>
      </w:r>
      <w:r w:rsidR="002F58CC" w:rsidRPr="00B429F2">
        <w:t>键退出编辑模式，然后输入</w:t>
      </w:r>
      <w:r w:rsidR="002F58CC" w:rsidRPr="00B429F2">
        <w:t>”:</w:t>
      </w:r>
      <w:proofErr w:type="spellStart"/>
      <w:r w:rsidR="002F58CC" w:rsidRPr="00B429F2">
        <w:t>wq</w:t>
      </w:r>
      <w:proofErr w:type="spellEnd"/>
      <w:r w:rsidR="002F58CC" w:rsidRPr="00B429F2">
        <w:t>”</w:t>
      </w:r>
      <w:r w:rsidR="002F58CC" w:rsidRPr="00B429F2">
        <w:t>退出并进行保存。</w:t>
      </w:r>
    </w:p>
    <w:p w14:paraId="78C9520C" w14:textId="77777777" w:rsidR="00EE7FF6" w:rsidRPr="002960B1" w:rsidRDefault="00EE7FF6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listen_addresses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= '*'</w:t>
      </w:r>
    </w:p>
    <w:p w14:paraId="5E5D8DDE" w14:textId="25FD1867" w:rsidR="00EE7FF6" w:rsidRPr="00D748B1" w:rsidRDefault="00EE7FF6" w:rsidP="002176D9">
      <w:pPr>
        <w:pStyle w:val="1e"/>
      </w:pPr>
      <w:r w:rsidRPr="00D748B1">
        <w:t>修改完成后重启数据库生效（</w:t>
      </w:r>
      <w:r w:rsidRPr="00D748B1">
        <w:t>-D</w:t>
      </w:r>
      <w:r w:rsidRPr="00D748B1">
        <w:t>后面的数据库默认路径，需要根据实际情况进行修改）</w:t>
      </w:r>
      <w:r w:rsidR="00420FC7" w:rsidRPr="00D748B1">
        <w:t>。</w:t>
      </w:r>
    </w:p>
    <w:p w14:paraId="46187310" w14:textId="77777777" w:rsidR="00EE7FF6" w:rsidRPr="002960B1" w:rsidRDefault="00EE7FF6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gs_ctl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restart -D /</w:t>
      </w: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gaussdb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/data/db1/</w:t>
      </w:r>
    </w:p>
    <w:p w14:paraId="3302F87E" w14:textId="1749AC86" w:rsidR="00EE7FF6" w:rsidRPr="00D748B1" w:rsidRDefault="00EE7FF6" w:rsidP="00F05ABE">
      <w:pPr>
        <w:pStyle w:val="30"/>
        <w:rPr>
          <w:lang w:eastAsia="zh-CN"/>
        </w:rPr>
      </w:pPr>
      <w:r w:rsidRPr="00D748B1">
        <w:rPr>
          <w:lang w:eastAsia="zh-CN"/>
        </w:rPr>
        <w:t>下载</w:t>
      </w:r>
      <w:r w:rsidRPr="00D748B1">
        <w:rPr>
          <w:lang w:eastAsia="zh-CN"/>
        </w:rPr>
        <w:t>Java</w:t>
      </w:r>
      <w:r w:rsidRPr="00D748B1">
        <w:rPr>
          <w:lang w:eastAsia="zh-CN"/>
        </w:rPr>
        <w:t>连接</w:t>
      </w:r>
      <w:proofErr w:type="spellStart"/>
      <w:r w:rsidRPr="00D748B1">
        <w:rPr>
          <w:lang w:eastAsia="zh-CN"/>
        </w:rPr>
        <w:t>openGauss</w:t>
      </w:r>
      <w:proofErr w:type="spellEnd"/>
      <w:r w:rsidRPr="00D748B1">
        <w:rPr>
          <w:lang w:eastAsia="zh-CN"/>
        </w:rPr>
        <w:t>的驱动包，并将其导入对应的使用工具</w:t>
      </w:r>
      <w:r w:rsidR="00420FC7" w:rsidRPr="00D748B1">
        <w:rPr>
          <w:lang w:eastAsia="zh-CN"/>
        </w:rPr>
        <w:t>。</w:t>
      </w:r>
    </w:p>
    <w:p w14:paraId="1403BEC9" w14:textId="77777777" w:rsidR="00EE7FF6" w:rsidRPr="00D748B1" w:rsidRDefault="00EE7FF6" w:rsidP="002176D9">
      <w:pPr>
        <w:pStyle w:val="1e"/>
      </w:pPr>
      <w:r w:rsidRPr="00D748B1">
        <w:t>通过以下链接，下载驱动包</w:t>
      </w:r>
    </w:p>
    <w:p w14:paraId="6EBAE3A8" w14:textId="564BB87E" w:rsidR="00EE7FF6" w:rsidRPr="00D748B1" w:rsidRDefault="00000000" w:rsidP="002176D9">
      <w:pPr>
        <w:pStyle w:val="1e"/>
      </w:pPr>
      <w:hyperlink r:id="rId14" w:history="1">
        <w:r w:rsidR="00B42080" w:rsidRPr="00D748B1">
          <w:rPr>
            <w:rStyle w:val="af1"/>
            <w:rFonts w:cs="Huawei Sans"/>
          </w:rPr>
          <w:t>https://opengauss.obs.cn-south-1.myhuaweicloud.com/1.0.0/arm/openGauss-1.0.0-JDBC.tar.gz</w:t>
        </w:r>
      </w:hyperlink>
    </w:p>
    <w:p w14:paraId="73494166" w14:textId="26A46F78" w:rsidR="003C752E" w:rsidRPr="00D748B1" w:rsidRDefault="00EE7FF6" w:rsidP="002176D9">
      <w:pPr>
        <w:pStyle w:val="1e"/>
      </w:pPr>
      <w:r w:rsidRPr="00D748B1">
        <w:t>假设文件存放在</w:t>
      </w:r>
      <w:r w:rsidRPr="00D748B1">
        <w:t>d:\Download</w:t>
      </w:r>
      <w:r w:rsidRPr="00D748B1">
        <w:t>目录下</w:t>
      </w:r>
      <w:r w:rsidR="003C752E" w:rsidRPr="00D748B1">
        <w:t>，并进行解压，解压后文件为</w:t>
      </w:r>
      <w:r w:rsidR="003C752E" w:rsidRPr="00D748B1">
        <w:t>“postgresql.jar”</w:t>
      </w:r>
      <w:r w:rsidR="00420FC7" w:rsidRPr="00D748B1">
        <w:t>。</w:t>
      </w:r>
    </w:p>
    <w:p w14:paraId="691AED5F" w14:textId="0CB87F19" w:rsidR="00EE7FF6" w:rsidRPr="00D748B1" w:rsidRDefault="00EE7FF6" w:rsidP="00F05ABE">
      <w:pPr>
        <w:pStyle w:val="30"/>
        <w:rPr>
          <w:lang w:eastAsia="zh-CN"/>
        </w:rPr>
      </w:pPr>
      <w:r w:rsidRPr="00D748B1">
        <w:rPr>
          <w:lang w:eastAsia="zh-CN"/>
        </w:rPr>
        <w:t>创建测试数据库</w:t>
      </w:r>
      <w:r w:rsidRPr="00D748B1">
        <w:rPr>
          <w:lang w:eastAsia="zh-CN"/>
        </w:rPr>
        <w:t>demo</w:t>
      </w:r>
      <w:r w:rsidR="00420FC7" w:rsidRPr="00D748B1">
        <w:rPr>
          <w:lang w:eastAsia="zh-CN"/>
        </w:rPr>
        <w:t>。</w:t>
      </w:r>
    </w:p>
    <w:p w14:paraId="49113C2A" w14:textId="64DE914C" w:rsidR="00EE7FF6" w:rsidRPr="00D748B1" w:rsidRDefault="00EE7FF6" w:rsidP="002176D9">
      <w:pPr>
        <w:pStyle w:val="1e"/>
      </w:pPr>
      <w:r w:rsidRPr="00D748B1">
        <w:t>使用</w:t>
      </w:r>
      <w:proofErr w:type="spellStart"/>
      <w:r w:rsidRPr="00D748B1">
        <w:t>gsql</w:t>
      </w:r>
      <w:proofErr w:type="spellEnd"/>
      <w:r w:rsidRPr="00D748B1">
        <w:t>工具登陆数据库</w:t>
      </w:r>
      <w:r w:rsidR="00420FC7" w:rsidRPr="00D748B1">
        <w:t>。</w:t>
      </w:r>
      <w:r w:rsidR="00EC0EBD">
        <w:rPr>
          <w:rFonts w:hint="eastAsia"/>
        </w:rPr>
        <w:t>登录用户为</w:t>
      </w:r>
      <w:proofErr w:type="spellStart"/>
      <w:r w:rsidR="00EC0EBD">
        <w:rPr>
          <w:rFonts w:hint="eastAsia"/>
        </w:rPr>
        <w:t>dbuser</w:t>
      </w:r>
      <w:proofErr w:type="spellEnd"/>
      <w:r w:rsidR="00EC0EBD">
        <w:rPr>
          <w:rFonts w:hint="eastAsia"/>
        </w:rPr>
        <w:t>，</w:t>
      </w:r>
      <w:r w:rsidR="00EC0EBD" w:rsidRPr="00D748B1">
        <w:t>密码为</w:t>
      </w:r>
      <w:r w:rsidR="00EC0EBD" w:rsidRPr="00D748B1">
        <w:t>Gauss#3demo</w:t>
      </w:r>
      <w:r w:rsidR="00EC0EBD">
        <w:rPr>
          <w:rFonts w:hint="eastAsia"/>
        </w:rPr>
        <w:t>（或者为用户自定义</w:t>
      </w:r>
      <w:r w:rsidR="00F05ABE">
        <w:rPr>
          <w:rFonts w:hint="eastAsia"/>
        </w:rPr>
        <w:t>的</w:t>
      </w:r>
      <w:r w:rsidR="00EC0EBD">
        <w:rPr>
          <w:rFonts w:hint="eastAsia"/>
        </w:rPr>
        <w:t>密码）。</w:t>
      </w:r>
    </w:p>
    <w:p w14:paraId="353DEB41" w14:textId="215912A5" w:rsidR="00EE7FF6" w:rsidRPr="002960B1" w:rsidRDefault="00EE7FF6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gsql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-d </w:t>
      </w: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postgres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-p 26000 -U </w:t>
      </w: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dbuser</w:t>
      </w:r>
      <w:proofErr w:type="spellEnd"/>
      <w:r w:rsidR="00B42080"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-r</w:t>
      </w:r>
    </w:p>
    <w:p w14:paraId="2376E7D8" w14:textId="7E82FFD4" w:rsidR="00EE7FF6" w:rsidRPr="00D748B1" w:rsidRDefault="00EE7FF6" w:rsidP="002176D9">
      <w:pPr>
        <w:pStyle w:val="1e"/>
      </w:pPr>
      <w:r w:rsidRPr="00D748B1">
        <w:t>创建数据库</w:t>
      </w:r>
      <w:r w:rsidRPr="00D748B1">
        <w:t>demo</w:t>
      </w:r>
      <w:r w:rsidR="00420FC7" w:rsidRPr="00D748B1">
        <w:t>。</w:t>
      </w:r>
    </w:p>
    <w:p w14:paraId="23A90B08" w14:textId="77777777" w:rsidR="00EE7FF6" w:rsidRPr="00D748B1" w:rsidRDefault="00EE7FF6" w:rsidP="002176D9">
      <w:pPr>
        <w:pStyle w:val="affffff5"/>
      </w:pPr>
      <w:r w:rsidRPr="00D748B1">
        <w:t>create database demo ENCODING 'UTF8' template = template0;</w:t>
      </w:r>
    </w:p>
    <w:p w14:paraId="42F9D6E4" w14:textId="4E20D52E" w:rsidR="007D2B68" w:rsidRPr="00D748B1" w:rsidRDefault="00EE7FF6" w:rsidP="002176D9">
      <w:pPr>
        <w:pStyle w:val="affffff5"/>
      </w:pPr>
      <w:r w:rsidRPr="00D748B1">
        <w:t>\connect demo;</w:t>
      </w:r>
    </w:p>
    <w:p w14:paraId="28AC4F49" w14:textId="0170BE06" w:rsidR="007D2B68" w:rsidRPr="00D748B1" w:rsidRDefault="007D2B68" w:rsidP="00F05ABE">
      <w:pPr>
        <w:pStyle w:val="30"/>
      </w:pPr>
      <w:proofErr w:type="spellStart"/>
      <w:r w:rsidRPr="00D748B1">
        <w:t>创建名为</w:t>
      </w:r>
      <w:r w:rsidRPr="00D748B1">
        <w:t>demo</w:t>
      </w:r>
      <w:r w:rsidRPr="00D748B1">
        <w:t>的</w:t>
      </w:r>
      <w:r w:rsidRPr="00D748B1">
        <w:t>schema</w:t>
      </w:r>
      <w:r w:rsidRPr="00D748B1">
        <w:t>，并设置</w:t>
      </w:r>
      <w:r w:rsidRPr="00D748B1">
        <w:t>demo</w:t>
      </w:r>
      <w:r w:rsidRPr="00D748B1">
        <w:t>为当前的</w:t>
      </w:r>
      <w:r w:rsidRPr="00D748B1">
        <w:t>schema</w:t>
      </w:r>
      <w:proofErr w:type="spellEnd"/>
      <w:r w:rsidR="00420FC7" w:rsidRPr="00D748B1">
        <w:t>。</w:t>
      </w:r>
    </w:p>
    <w:p w14:paraId="756A7916" w14:textId="77777777" w:rsidR="007D2B68" w:rsidRPr="002960B1" w:rsidRDefault="007D2B68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CREATE SCHEMA demo;</w:t>
      </w:r>
    </w:p>
    <w:p w14:paraId="10B42B78" w14:textId="69B26530" w:rsidR="007D2B68" w:rsidRPr="00D748B1" w:rsidRDefault="007D2B68" w:rsidP="002176D9">
      <w:pPr>
        <w:pStyle w:val="1e"/>
      </w:pPr>
      <w:r w:rsidRPr="00D748B1">
        <w:lastRenderedPageBreak/>
        <w:t>将默认搜索路径设为</w:t>
      </w:r>
      <w:r w:rsidRPr="00D748B1">
        <w:t>demo</w:t>
      </w:r>
      <w:r w:rsidR="00420FC7" w:rsidRPr="00D748B1">
        <w:t>。</w:t>
      </w:r>
    </w:p>
    <w:p w14:paraId="05B5C0A6" w14:textId="3A10FDB6" w:rsidR="007D2B68" w:rsidRPr="002960B1" w:rsidRDefault="007D2B68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SET </w:t>
      </w: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search_path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TO demo;</w:t>
      </w:r>
    </w:p>
    <w:p w14:paraId="06859455" w14:textId="7B7DD61F" w:rsidR="00EE7FF6" w:rsidRPr="00D748B1" w:rsidRDefault="00EE7FF6" w:rsidP="00F05ABE">
      <w:pPr>
        <w:pStyle w:val="30"/>
      </w:pPr>
      <w:proofErr w:type="spellStart"/>
      <w:r w:rsidRPr="00D748B1">
        <w:t>创建测试表</w:t>
      </w:r>
      <w:r w:rsidRPr="00D748B1">
        <w:t>websites</w:t>
      </w:r>
      <w:proofErr w:type="spellEnd"/>
      <w:r w:rsidR="00420FC7" w:rsidRPr="00D748B1">
        <w:t>。</w:t>
      </w:r>
    </w:p>
    <w:p w14:paraId="4D982272" w14:textId="77777777" w:rsidR="00EE7FF6" w:rsidRPr="002960B1" w:rsidRDefault="00EE7FF6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CREATE TABLE websites (</w:t>
      </w:r>
    </w:p>
    <w:p w14:paraId="606E57A3" w14:textId="77777777" w:rsidR="00EE7FF6" w:rsidRPr="002960B1" w:rsidRDefault="00EE7FF6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 id int NOT NULL,</w:t>
      </w:r>
    </w:p>
    <w:p w14:paraId="0424FB75" w14:textId="77777777" w:rsidR="00EE7FF6" w:rsidRPr="002960B1" w:rsidRDefault="00EE7FF6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 name char(20) NOT NULL DEFAULT '',</w:t>
      </w:r>
    </w:p>
    <w:p w14:paraId="19CF78EB" w14:textId="77777777" w:rsidR="00EE7FF6" w:rsidRPr="002960B1" w:rsidRDefault="00EE7FF6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 </w:t>
      </w: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url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varchar(255) NOT NULL DEFAULT '',</w:t>
      </w:r>
    </w:p>
    <w:p w14:paraId="3921B038" w14:textId="77777777" w:rsidR="00EE7FF6" w:rsidRPr="002960B1" w:rsidRDefault="00EE7FF6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 PRIMARY KEY (id)</w:t>
      </w:r>
    </w:p>
    <w:p w14:paraId="5C721D3F" w14:textId="77777777" w:rsidR="00EE7FF6" w:rsidRPr="002960B1" w:rsidRDefault="00EE7FF6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);</w:t>
      </w:r>
    </w:p>
    <w:p w14:paraId="20D8EFFA" w14:textId="77777777" w:rsidR="00EE7FF6" w:rsidRPr="002960B1" w:rsidRDefault="00EE7FF6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COMMENT ON COLUMN websites.name IS '</w:t>
      </w: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站点名称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';</w:t>
      </w:r>
    </w:p>
    <w:p w14:paraId="7582CAAC" w14:textId="2706C8F4" w:rsidR="00EE7FF6" w:rsidRPr="00D748B1" w:rsidRDefault="00EE7FF6" w:rsidP="00F05ABE">
      <w:pPr>
        <w:pStyle w:val="30"/>
      </w:pPr>
      <w:proofErr w:type="spellStart"/>
      <w:r w:rsidRPr="00D748B1">
        <w:t>插入数据</w:t>
      </w:r>
      <w:proofErr w:type="spellEnd"/>
      <w:r w:rsidR="00420FC7" w:rsidRPr="00D748B1">
        <w:t>。</w:t>
      </w:r>
    </w:p>
    <w:p w14:paraId="35A629A9" w14:textId="77777777" w:rsidR="00EE7FF6" w:rsidRPr="002960B1" w:rsidRDefault="00EE7FF6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INSERT INTO websites VALUES </w:t>
      </w:r>
    </w:p>
    <w:p w14:paraId="429917EE" w14:textId="6366C508" w:rsidR="00EE7FF6" w:rsidRPr="002960B1" w:rsidRDefault="00EE7FF6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('1', '</w:t>
      </w: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openGauss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', 'https://opengauss.org/</w:t>
      </w: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zh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/'), </w:t>
      </w:r>
    </w:p>
    <w:p w14:paraId="0637CFA5" w14:textId="78A1AAA1" w:rsidR="00EE7FF6" w:rsidRPr="002960B1" w:rsidRDefault="00EE7FF6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</w:rPr>
      </w:pPr>
      <w:r w:rsidRPr="002960B1">
        <w:rPr>
          <w:rFonts w:eastAsia="微软雅黑" w:cs="Huawei Sans"/>
          <w:b/>
          <w:color w:val="C7000B"/>
          <w:szCs w:val="18"/>
          <w:shd w:val="pct15" w:color="auto" w:fill="FFFFFF"/>
        </w:rPr>
        <w:t>('2', '</w:t>
      </w:r>
      <w:r w:rsidRPr="002960B1">
        <w:rPr>
          <w:rFonts w:eastAsia="微软雅黑" w:cs="Huawei Sans"/>
          <w:b/>
          <w:color w:val="C7000B"/>
          <w:szCs w:val="18"/>
          <w:shd w:val="pct15" w:color="auto" w:fill="FFFFFF"/>
        </w:rPr>
        <w:t>华为云</w:t>
      </w:r>
      <w:r w:rsidRPr="002960B1">
        <w:rPr>
          <w:rFonts w:eastAsia="微软雅黑" w:cs="Huawei Sans"/>
          <w:b/>
          <w:color w:val="C7000B"/>
          <w:szCs w:val="18"/>
          <w:shd w:val="pct15" w:color="auto" w:fill="FFFFFF"/>
        </w:rPr>
        <w:t xml:space="preserve">', 'https://www.huaweicloud.com/'), </w:t>
      </w:r>
    </w:p>
    <w:p w14:paraId="262599AD" w14:textId="244B2B06" w:rsidR="00EE7FF6" w:rsidRPr="002960B1" w:rsidRDefault="00EE7FF6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('3', '</w:t>
      </w: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openEuler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', 'https://openeuler.org/</w:t>
      </w: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zh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/'), </w:t>
      </w:r>
    </w:p>
    <w:p w14:paraId="0B854630" w14:textId="72BE57BF" w:rsidR="00EE7FF6" w:rsidRDefault="00EE7FF6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('4', '</w:t>
      </w: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华为</w:t>
      </w:r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support</w:t>
      </w:r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中心</w:t>
      </w:r>
      <w:proofErr w:type="spellEnd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', 'https://support.huaweicloud.com/');</w:t>
      </w:r>
    </w:p>
    <w:p w14:paraId="4BE0B294" w14:textId="7999B8EE" w:rsidR="00F05ABE" w:rsidRPr="00F05ABE" w:rsidRDefault="00F05ABE" w:rsidP="00F05ABE">
      <w:pPr>
        <w:pStyle w:val="30"/>
      </w:pPr>
      <w:proofErr w:type="spellStart"/>
      <w:r w:rsidRPr="00F05ABE">
        <w:t>退出数据库</w:t>
      </w:r>
      <w:proofErr w:type="spellEnd"/>
    </w:p>
    <w:p w14:paraId="195871F5" w14:textId="03F883DE" w:rsidR="00F05ABE" w:rsidRPr="00F05ABE" w:rsidRDefault="00F05ABE" w:rsidP="00F05ABE">
      <w:pPr>
        <w:pStyle w:val="affffff6"/>
        <w:rPr>
          <w:rFonts w:eastAsia="微软雅黑"/>
          <w:b/>
          <w:color w:val="C7000B"/>
        </w:rPr>
      </w:pPr>
      <w:r w:rsidRPr="00F05ABE">
        <w:rPr>
          <w:rFonts w:eastAsia="微软雅黑" w:hint="eastAsia"/>
          <w:b/>
          <w:color w:val="C7000B"/>
        </w:rPr>
        <w:t>\q</w:t>
      </w:r>
    </w:p>
    <w:p w14:paraId="6D0398F1" w14:textId="33F7B69D" w:rsidR="00B41560" w:rsidRPr="00D748B1" w:rsidRDefault="00B41560" w:rsidP="002B09E6">
      <w:pPr>
        <w:pStyle w:val="3"/>
        <w:numPr>
          <w:ilvl w:val="2"/>
          <w:numId w:val="4"/>
        </w:numPr>
        <w:rPr>
          <w:rFonts w:cs="Huawei Sans"/>
        </w:rPr>
      </w:pPr>
      <w:bookmarkStart w:id="36" w:name="_Toc77237453"/>
      <w:r w:rsidRPr="00D748B1">
        <w:rPr>
          <w:rFonts w:cs="Huawei Sans"/>
        </w:rPr>
        <w:t>确定</w:t>
      </w:r>
      <w:r w:rsidRPr="00D748B1">
        <w:rPr>
          <w:rFonts w:cs="Huawei Sans"/>
        </w:rPr>
        <w:t>26000</w:t>
      </w:r>
      <w:r w:rsidRPr="00D748B1">
        <w:rPr>
          <w:rFonts w:cs="Huawei Sans"/>
        </w:rPr>
        <w:t>端口是否放开</w:t>
      </w:r>
      <w:r w:rsidR="00A43C05">
        <w:rPr>
          <w:rFonts w:cs="Huawei Sans" w:hint="eastAsia"/>
        </w:rPr>
        <w:t>（</w:t>
      </w:r>
      <w:r w:rsidR="00A43C05" w:rsidRPr="00A43C05">
        <w:rPr>
          <w:rFonts w:cs="Huawei Sans" w:hint="eastAsia"/>
          <w:highlight w:val="yellow"/>
        </w:rPr>
        <w:t>若不是在华为云做，不需要</w:t>
      </w:r>
      <w:r w:rsidR="00A43C05">
        <w:rPr>
          <w:rFonts w:cs="Huawei Sans" w:hint="eastAsia"/>
          <w:highlight w:val="yellow"/>
        </w:rPr>
        <w:t>1</w:t>
      </w:r>
      <w:r w:rsidR="00A43C05">
        <w:rPr>
          <w:rFonts w:cs="Huawei Sans"/>
          <w:highlight w:val="yellow"/>
        </w:rPr>
        <w:t>.2.2</w:t>
      </w:r>
      <w:r w:rsidR="00A43C05" w:rsidRPr="00A43C05">
        <w:rPr>
          <w:rFonts w:cs="Huawei Sans" w:hint="eastAsia"/>
          <w:highlight w:val="yellow"/>
        </w:rPr>
        <w:t>步骤</w:t>
      </w:r>
      <w:r w:rsidR="00A43C05">
        <w:rPr>
          <w:rFonts w:cs="Huawei Sans" w:hint="eastAsia"/>
        </w:rPr>
        <w:t>）</w:t>
      </w:r>
      <w:bookmarkEnd w:id="36"/>
    </w:p>
    <w:p w14:paraId="44879F41" w14:textId="21E6DB19" w:rsidR="002B09E6" w:rsidRPr="00D748B1" w:rsidRDefault="002B09E6" w:rsidP="00F05ABE">
      <w:pPr>
        <w:pStyle w:val="30"/>
        <w:rPr>
          <w:lang w:eastAsia="zh-CN"/>
        </w:rPr>
      </w:pPr>
      <w:r w:rsidRPr="00D748B1">
        <w:rPr>
          <w:lang w:eastAsia="zh-CN"/>
        </w:rPr>
        <w:t>打开华为云首页，登录后</w:t>
      </w:r>
      <w:r w:rsidR="00D14A84" w:rsidRPr="00D748B1">
        <w:rPr>
          <w:lang w:eastAsia="zh-CN"/>
        </w:rPr>
        <w:t>进入</w:t>
      </w:r>
      <w:r w:rsidRPr="00D748B1">
        <w:rPr>
          <w:lang w:eastAsia="zh-CN"/>
        </w:rPr>
        <w:t>“</w:t>
      </w:r>
      <w:r w:rsidRPr="00D748B1">
        <w:rPr>
          <w:lang w:eastAsia="zh-CN"/>
        </w:rPr>
        <w:t>控制台</w:t>
      </w:r>
      <w:r w:rsidRPr="00D748B1">
        <w:rPr>
          <w:lang w:eastAsia="zh-CN"/>
        </w:rPr>
        <w:t>”</w:t>
      </w:r>
      <w:r w:rsidR="00D14A84" w:rsidRPr="00D748B1">
        <w:rPr>
          <w:lang w:eastAsia="zh-CN"/>
        </w:rPr>
        <w:t>，点击</w:t>
      </w:r>
      <w:r w:rsidR="00D14A84" w:rsidRPr="00D748B1">
        <w:rPr>
          <w:lang w:eastAsia="zh-CN"/>
        </w:rPr>
        <w:t>“</w:t>
      </w:r>
      <w:r w:rsidR="00D14A84" w:rsidRPr="00D748B1">
        <w:rPr>
          <w:lang w:eastAsia="zh-CN"/>
        </w:rPr>
        <w:t>弹性云服务器</w:t>
      </w:r>
      <w:r w:rsidR="007B0784" w:rsidRPr="00D748B1">
        <w:rPr>
          <w:lang w:eastAsia="zh-CN"/>
        </w:rPr>
        <w:t>ECS</w:t>
      </w:r>
      <w:r w:rsidR="00D14A84" w:rsidRPr="00D748B1">
        <w:rPr>
          <w:lang w:eastAsia="zh-CN"/>
        </w:rPr>
        <w:t>”</w:t>
      </w:r>
      <w:r w:rsidR="00D14A84" w:rsidRPr="00D748B1">
        <w:rPr>
          <w:lang w:eastAsia="zh-CN"/>
        </w:rPr>
        <w:t>进入</w:t>
      </w:r>
      <w:r w:rsidR="00D14A84" w:rsidRPr="00D748B1">
        <w:rPr>
          <w:lang w:eastAsia="zh-CN"/>
        </w:rPr>
        <w:t>ECS</w:t>
      </w:r>
      <w:r w:rsidR="00D14A84" w:rsidRPr="00D748B1">
        <w:rPr>
          <w:lang w:eastAsia="zh-CN"/>
        </w:rPr>
        <w:t>列表</w:t>
      </w:r>
      <w:r w:rsidRPr="00D748B1">
        <w:rPr>
          <w:lang w:eastAsia="zh-CN"/>
        </w:rPr>
        <w:t>。</w:t>
      </w:r>
    </w:p>
    <w:p w14:paraId="45D22FC1" w14:textId="3BB5AFBE" w:rsidR="002B09E6" w:rsidRPr="00D748B1" w:rsidRDefault="00FB5D83" w:rsidP="002176D9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6573D6" wp14:editId="4B11BEAB">
                <wp:simplePos x="0" y="0"/>
                <wp:positionH relativeFrom="column">
                  <wp:posOffset>5293848</wp:posOffset>
                </wp:positionH>
                <wp:positionV relativeFrom="paragraph">
                  <wp:posOffset>15973</wp:posOffset>
                </wp:positionV>
                <wp:extent cx="304800" cy="158261"/>
                <wp:effectExtent l="19050" t="19050" r="19050" b="1333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582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62BF1" id="矩形 43" o:spid="_x0000_s1026" style="position:absolute;left:0;text-align:left;margin-left:416.85pt;margin-top:1.25pt;width:24pt;height:12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" filled="f" strokecolor="#c7000b" strokeweight="2.25pt"/>
            </w:pict>
          </mc:Fallback>
        </mc:AlternateContent>
      </w:r>
      <w:r w:rsidR="002B09E6" w:rsidRPr="00D748B1">
        <w:rPr>
          <w:noProof/>
        </w:rPr>
        <w:drawing>
          <wp:inline distT="0" distB="0" distL="0" distR="0" wp14:anchorId="076DC829" wp14:editId="7C29288C">
            <wp:extent cx="5454000" cy="2127600"/>
            <wp:effectExtent l="19050" t="19050" r="13970" b="25400"/>
            <wp:docPr id="15" name="图片 15" descr="C:\Users\swx941157\AppData\Roaming\eSpace_Desktop\UserData\swx941157\imagefiles\originalImgfiles\85567C89-8AE5-4D83-AC8C-C9AB353CC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567C89-8AE5-4D83-AC8C-C9AB353CC545" descr="C:\Users\swx941157\AppData\Roaming\eSpace_Desktop\UserData\swx941157\imagefiles\originalImgfiles\85567C89-8AE5-4D83-AC8C-C9AB353CC5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6" r="1730" b="3044"/>
                    <a:stretch/>
                  </pic:blipFill>
                  <pic:spPr bwMode="auto">
                    <a:xfrm>
                      <a:off x="0" y="0"/>
                      <a:ext cx="5454000" cy="2127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6E1FC" w14:textId="3B9AC649" w:rsidR="002B09E6" w:rsidRPr="00D748B1" w:rsidRDefault="00280093" w:rsidP="002176D9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FBDF58" wp14:editId="75CB01FF">
                <wp:simplePos x="0" y="0"/>
                <wp:positionH relativeFrom="column">
                  <wp:posOffset>727710</wp:posOffset>
                </wp:positionH>
                <wp:positionV relativeFrom="paragraph">
                  <wp:posOffset>548347</wp:posOffset>
                </wp:positionV>
                <wp:extent cx="1348154" cy="257419"/>
                <wp:effectExtent l="19050" t="19050" r="23495" b="2857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154" cy="2574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41C26" id="矩形 17" o:spid="_x0000_s1026" style="position:absolute;left:0;text-align:left;margin-left:57.3pt;margin-top:43.2pt;width:106.15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" filled="f" strokecolor="#c7000b" strokeweight="2.25pt"/>
            </w:pict>
          </mc:Fallback>
        </mc:AlternateContent>
      </w:r>
      <w:r w:rsidR="002B09E6" w:rsidRPr="00D748B1">
        <w:rPr>
          <w:noProof/>
        </w:rPr>
        <w:drawing>
          <wp:inline distT="0" distB="0" distL="0" distR="0" wp14:anchorId="6C944178" wp14:editId="520573DA">
            <wp:extent cx="5454000" cy="1803600"/>
            <wp:effectExtent l="19050" t="19050" r="13970" b="25400"/>
            <wp:docPr id="16" name="图片 16" descr="C:\Users\swx941157\AppData\Roaming\eSpace_Desktop\UserData\swx941157\imagefiles\4011D42F-9B13-4CC2-AF53-808BAEB5EB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11D42F-9B13-4CC2-AF53-808BAEB5EB7C" descr="C:\Users\swx941157\AppData\Roaming\eSpace_Desktop\UserData\swx941157\imagefiles\4011D42F-9B13-4CC2-AF53-808BAEB5EB7C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180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80C33D" w14:textId="6DCA79E8" w:rsidR="002B09E6" w:rsidRPr="00D748B1" w:rsidRDefault="00B41560" w:rsidP="00F05ABE">
      <w:pPr>
        <w:pStyle w:val="30"/>
        <w:rPr>
          <w:lang w:eastAsia="zh-CN"/>
        </w:rPr>
      </w:pPr>
      <w:r w:rsidRPr="00D748B1">
        <w:rPr>
          <w:lang w:eastAsia="zh-CN"/>
        </w:rPr>
        <w:t>在</w:t>
      </w:r>
      <w:r w:rsidR="003B6CAF" w:rsidRPr="00D748B1">
        <w:rPr>
          <w:lang w:eastAsia="zh-CN"/>
        </w:rPr>
        <w:t>云服务器控制台找到安装数据库主机的</w:t>
      </w:r>
      <w:r w:rsidR="003B6CAF" w:rsidRPr="00D748B1">
        <w:rPr>
          <w:lang w:eastAsia="zh-CN"/>
        </w:rPr>
        <w:t>ECS</w:t>
      </w:r>
      <w:r w:rsidR="003B6CAF" w:rsidRPr="00D748B1">
        <w:rPr>
          <w:lang w:eastAsia="zh-CN"/>
        </w:rPr>
        <w:t>，点击查看基本信息，找到安全组</w:t>
      </w:r>
      <w:r w:rsidR="002B09E6" w:rsidRPr="00D748B1">
        <w:rPr>
          <w:lang w:eastAsia="zh-CN"/>
        </w:rPr>
        <w:t>。</w:t>
      </w:r>
    </w:p>
    <w:p w14:paraId="3BF63353" w14:textId="3AFAD3D2" w:rsidR="002B09E6" w:rsidRPr="00D748B1" w:rsidRDefault="00280093" w:rsidP="002176D9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9CF66E" wp14:editId="090095A5">
                <wp:simplePos x="0" y="0"/>
                <wp:positionH relativeFrom="column">
                  <wp:posOffset>2497894</wp:posOffset>
                </wp:positionH>
                <wp:positionV relativeFrom="paragraph">
                  <wp:posOffset>1081356</wp:posOffset>
                </wp:positionV>
                <wp:extent cx="269630" cy="263086"/>
                <wp:effectExtent l="38100" t="19050" r="16510" b="4191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9630" cy="26308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1E19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5" o:spid="_x0000_s1026" type="#_x0000_t32" style="position:absolute;left:0;text-align:left;margin-left:196.7pt;margin-top:85.15pt;width:21.25pt;height:20.7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2AF956" wp14:editId="41596258">
                <wp:simplePos x="0" y="0"/>
                <wp:positionH relativeFrom="column">
                  <wp:posOffset>2304465</wp:posOffset>
                </wp:positionH>
                <wp:positionV relativeFrom="paragraph">
                  <wp:posOffset>1315818</wp:posOffset>
                </wp:positionV>
                <wp:extent cx="304800" cy="117230"/>
                <wp:effectExtent l="19050" t="19050" r="19050" b="1651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172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95B41" id="矩形 24" o:spid="_x0000_s1026" style="position:absolute;left:0;text-align:left;margin-left:181.45pt;margin-top:103.6pt;width:24pt;height: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57EDA9" wp14:editId="52B9A0B8">
                <wp:simplePos x="0" y="0"/>
                <wp:positionH relativeFrom="column">
                  <wp:posOffset>927002</wp:posOffset>
                </wp:positionH>
                <wp:positionV relativeFrom="paragraph">
                  <wp:posOffset>84895</wp:posOffset>
                </wp:positionV>
                <wp:extent cx="703385" cy="199292"/>
                <wp:effectExtent l="19050" t="19050" r="20955" b="1079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5" cy="1992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D0EDC" id="矩形 21" o:spid="_x0000_s1026" style="position:absolute;left:0;text-align:left;margin-left:73pt;margin-top:6.7pt;width:55.4pt;height:1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" filled="f" strokecolor="#c7000b" strokeweight="2.25pt"/>
            </w:pict>
          </mc:Fallback>
        </mc:AlternateContent>
      </w:r>
      <w:r w:rsidR="008F42A7" w:rsidRPr="00D748B1">
        <w:rPr>
          <w:noProof/>
        </w:rPr>
        <w:drawing>
          <wp:inline distT="0" distB="0" distL="0" distR="0" wp14:anchorId="30A3057B" wp14:editId="363A48BD">
            <wp:extent cx="5454000" cy="1566000"/>
            <wp:effectExtent l="19050" t="19050" r="13970" b="15240"/>
            <wp:docPr id="22" name="图片 22" descr="C:\Users\swx941157\AppData\Roaming\eSpace_Desktop\UserData\swx941157\imagefiles\DABD81A5-0086-476F-B958-ECE3D8220A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BD81A5-0086-476F-B958-ECE3D8220A2E" descr="C:\Users\swx941157\AppData\Roaming\eSpace_Desktop\UserData\swx941157\imagefiles\DABD81A5-0086-476F-B958-ECE3D8220A2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156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4239BA" w14:textId="32E38F38" w:rsidR="002B09E6" w:rsidRPr="00D748B1" w:rsidRDefault="00280093" w:rsidP="002176D9">
      <w:pPr>
        <w:pStyle w:val="1e"/>
      </w:pPr>
      <w:r w:rsidRPr="0028009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99FFF7" wp14:editId="1674A467">
                <wp:simplePos x="0" y="0"/>
                <wp:positionH relativeFrom="column">
                  <wp:posOffset>3904663</wp:posOffset>
                </wp:positionH>
                <wp:positionV relativeFrom="paragraph">
                  <wp:posOffset>1375850</wp:posOffset>
                </wp:positionV>
                <wp:extent cx="456809" cy="181707"/>
                <wp:effectExtent l="38100" t="19050" r="19685" b="6604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809" cy="1817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7A420" id="直接箭头连接符 27" o:spid="_x0000_s1026" type="#_x0000_t32" style="position:absolute;left:0;text-align:left;margin-left:307.45pt;margin-top:108.35pt;width:35.95pt;height:14.3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" strokecolor="#c7000b" strokeweight="2.25pt">
                <v:stroke endarrow="block"/>
              </v:shape>
            </w:pict>
          </mc:Fallback>
        </mc:AlternateContent>
      </w:r>
      <w:r w:rsidRPr="0028009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A73238" wp14:editId="5EFA1C34">
                <wp:simplePos x="0" y="0"/>
                <wp:positionH relativeFrom="column">
                  <wp:posOffset>3629171</wp:posOffset>
                </wp:positionH>
                <wp:positionV relativeFrom="paragraph">
                  <wp:posOffset>1598588</wp:posOffset>
                </wp:positionV>
                <wp:extent cx="568569" cy="146050"/>
                <wp:effectExtent l="19050" t="19050" r="22225" b="2540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569" cy="14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406AE" id="矩形 26" o:spid="_x0000_s1026" style="position:absolute;left:0;text-align:left;margin-left:285.75pt;margin-top:125.85pt;width:44.75pt;height:1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" filled="f" strokecolor="#c7000b" strokeweight="2.25pt"/>
            </w:pict>
          </mc:Fallback>
        </mc:AlternateContent>
      </w:r>
      <w:r w:rsidR="008F42A7" w:rsidRPr="00D748B1">
        <w:rPr>
          <w:noProof/>
        </w:rPr>
        <w:drawing>
          <wp:inline distT="0" distB="0" distL="0" distR="0" wp14:anchorId="7AF75CA1" wp14:editId="76798306">
            <wp:extent cx="5454000" cy="2638800"/>
            <wp:effectExtent l="19050" t="19050" r="13970" b="28575"/>
            <wp:docPr id="23" name="图片 23" descr="C:\Users\swx941157\AppData\Roaming\eSpace_Desktop\UserData\swx941157\imagefiles\originalImgfiles\706CCCFF-F79D-42E1-BB1C-6E6CD1D86E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6CCCFF-F79D-42E1-BB1C-6E6CD1D86EB8" descr="C:\Users\swx941157\AppData\Roaming\eSpace_Desktop\UserData\swx941157\imagefiles\originalImgfiles\706CCCFF-F79D-42E1-BB1C-6E6CD1D86EB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35"/>
                    <a:stretch/>
                  </pic:blipFill>
                  <pic:spPr bwMode="auto">
                    <a:xfrm>
                      <a:off x="0" y="0"/>
                      <a:ext cx="5454000" cy="263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F3649" w14:textId="56226CB0" w:rsidR="00B41560" w:rsidRPr="00D748B1" w:rsidRDefault="00B41560" w:rsidP="00F05ABE">
      <w:pPr>
        <w:pStyle w:val="30"/>
        <w:rPr>
          <w:lang w:eastAsia="zh-CN"/>
        </w:rPr>
      </w:pPr>
      <w:r w:rsidRPr="00D748B1">
        <w:rPr>
          <w:lang w:eastAsia="zh-CN"/>
        </w:rPr>
        <w:t>点击进入安全组</w:t>
      </w:r>
      <w:r w:rsidR="003B6CAF" w:rsidRPr="00D748B1">
        <w:rPr>
          <w:lang w:eastAsia="zh-CN"/>
        </w:rPr>
        <w:t>，选择</w:t>
      </w:r>
      <w:r w:rsidR="003B6CAF" w:rsidRPr="00D748B1">
        <w:rPr>
          <w:lang w:eastAsia="zh-CN"/>
        </w:rPr>
        <w:t>“</w:t>
      </w:r>
      <w:r w:rsidR="003B6CAF" w:rsidRPr="00D748B1">
        <w:rPr>
          <w:lang w:eastAsia="zh-CN"/>
        </w:rPr>
        <w:t>入方向规则</w:t>
      </w:r>
      <w:r w:rsidR="003B6CAF" w:rsidRPr="00D748B1">
        <w:rPr>
          <w:lang w:eastAsia="zh-CN"/>
        </w:rPr>
        <w:t>”</w:t>
      </w:r>
      <w:r w:rsidR="003B6CAF" w:rsidRPr="00D748B1">
        <w:rPr>
          <w:lang w:eastAsia="zh-CN"/>
        </w:rPr>
        <w:t>并</w:t>
      </w:r>
      <w:r w:rsidR="003B6CAF" w:rsidRPr="00D748B1">
        <w:rPr>
          <w:lang w:eastAsia="zh-CN"/>
        </w:rPr>
        <w:t>“</w:t>
      </w:r>
      <w:r w:rsidR="003B6CAF" w:rsidRPr="00D748B1">
        <w:rPr>
          <w:lang w:eastAsia="zh-CN"/>
        </w:rPr>
        <w:t>添加规则</w:t>
      </w:r>
      <w:r w:rsidR="003B6CAF" w:rsidRPr="00D748B1">
        <w:rPr>
          <w:lang w:eastAsia="zh-CN"/>
        </w:rPr>
        <w:t>”</w:t>
      </w:r>
      <w:r w:rsidR="003B6CAF" w:rsidRPr="00D748B1">
        <w:rPr>
          <w:lang w:eastAsia="zh-CN"/>
        </w:rPr>
        <w:t>，</w:t>
      </w:r>
      <w:r w:rsidRPr="00D748B1">
        <w:rPr>
          <w:lang w:eastAsia="zh-CN"/>
        </w:rPr>
        <w:t>进行</w:t>
      </w:r>
      <w:r w:rsidRPr="00D748B1">
        <w:rPr>
          <w:lang w:eastAsia="zh-CN"/>
        </w:rPr>
        <w:t>26000</w:t>
      </w:r>
      <w:r w:rsidRPr="00D748B1">
        <w:rPr>
          <w:lang w:eastAsia="zh-CN"/>
        </w:rPr>
        <w:t>端口设置</w:t>
      </w:r>
      <w:r w:rsidR="003B6CAF" w:rsidRPr="00D748B1">
        <w:rPr>
          <w:lang w:eastAsia="zh-CN"/>
        </w:rPr>
        <w:t>。</w:t>
      </w:r>
    </w:p>
    <w:p w14:paraId="68A2552D" w14:textId="320F0F03" w:rsidR="00B41560" w:rsidRPr="00D748B1" w:rsidRDefault="00FB5D83" w:rsidP="002176D9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0FB006" wp14:editId="63D3E0EB">
                <wp:simplePos x="0" y="0"/>
                <wp:positionH relativeFrom="column">
                  <wp:posOffset>1007892</wp:posOffset>
                </wp:positionH>
                <wp:positionV relativeFrom="paragraph">
                  <wp:posOffset>472440</wp:posOffset>
                </wp:positionV>
                <wp:extent cx="914400" cy="339725"/>
                <wp:effectExtent l="0" t="0" r="0" b="3175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9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582185" w14:textId="0A1C5FA1" w:rsidR="00E757FA" w:rsidRPr="00FB5D83" w:rsidRDefault="00E757FA" w:rsidP="00FB5D83">
                            <w:pPr>
                              <w:ind w:left="0"/>
                              <w:rPr>
                                <w:rFonts w:ascii="Huawei Sans" w:hAnsi="Huawei Sans" w:cs="Huawei Sans"/>
                                <w:color w:val="C7000B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Huawei Sans" w:hAnsi="Huawei Sans" w:cs="Huawei Sans"/>
                                <w:color w:val="C7000B"/>
                                <w:sz w:val="16"/>
                                <w:szCs w:val="16"/>
                              </w:rPr>
                              <w:t>2</w:t>
                            </w:r>
                            <w:r w:rsidRPr="00FB5D83">
                              <w:rPr>
                                <w:rFonts w:ascii="Huawei Sans" w:hAnsi="Huawei Sans" w:cs="Huawei Sans" w:hint="eastAsia"/>
                                <w:color w:val="C7000B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0FB006" id="_x0000_t202" coordsize="21600,21600" o:spt="202" path="m,l,21600r21600,l21600,xe">
                <v:stroke joinstyle="miter"/>
                <v:path gradientshapeok="t" o:connecttype="rect"/>
              </v:shapetype>
              <v:shape id="文本框 31" o:spid="_x0000_s1026" type="#_x0000_t202" style="position:absolute;left:0;text-align:left;margin-left:79.35pt;margin-top:37.2pt;width:1in;height:26.75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" filled="f" stroked="f" strokeweight=".5pt">
                <v:textbox>
                  <w:txbxContent>
                    <w:p w14:paraId="76582185" w14:textId="0A1C5FA1" w:rsidR="00E757FA" w:rsidRPr="00FB5D83" w:rsidRDefault="00E757FA" w:rsidP="00FB5D83">
                      <w:pPr>
                        <w:ind w:left="0"/>
                        <w:rPr>
                          <w:rFonts w:ascii="Huawei Sans" w:hAnsi="Huawei Sans" w:cs="Huawei Sans"/>
                          <w:color w:val="C7000B"/>
                          <w:sz w:val="16"/>
                          <w:szCs w:val="16"/>
                        </w:rPr>
                      </w:pPr>
                      <w:r>
                        <w:rPr>
                          <w:rFonts w:ascii="Huawei Sans" w:hAnsi="Huawei Sans" w:cs="Huawei Sans"/>
                          <w:color w:val="C7000B"/>
                          <w:sz w:val="16"/>
                          <w:szCs w:val="16"/>
                        </w:rPr>
                        <w:t>2</w:t>
                      </w:r>
                      <w:r w:rsidRPr="00FB5D83">
                        <w:rPr>
                          <w:rFonts w:ascii="Huawei Sans" w:hAnsi="Huawei Sans" w:cs="Huawei Sans" w:hint="eastAsia"/>
                          <w:color w:val="C7000B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65BCDD" wp14:editId="6D828874">
                <wp:simplePos x="0" y="0"/>
                <wp:positionH relativeFrom="column">
                  <wp:posOffset>1249387</wp:posOffset>
                </wp:positionH>
                <wp:positionV relativeFrom="paragraph">
                  <wp:posOffset>718918</wp:posOffset>
                </wp:positionV>
                <wp:extent cx="703385" cy="322384"/>
                <wp:effectExtent l="19050" t="19050" r="20955" b="2095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5" cy="3223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5DAE2" id="矩形 29" o:spid="_x0000_s1026" style="position:absolute;left:0;text-align:left;margin-left:98.4pt;margin-top:56.6pt;width:55.4pt;height:25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CED6B4" wp14:editId="5206D7A2">
                <wp:simplePos x="0" y="0"/>
                <wp:positionH relativeFrom="column">
                  <wp:posOffset>2618105</wp:posOffset>
                </wp:positionH>
                <wp:positionV relativeFrom="paragraph">
                  <wp:posOffset>55733</wp:posOffset>
                </wp:positionV>
                <wp:extent cx="914400" cy="339970"/>
                <wp:effectExtent l="0" t="0" r="0" b="317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9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CB9728" w14:textId="43A13F66" w:rsidR="00E757FA" w:rsidRPr="00FB5D83" w:rsidRDefault="00E757FA">
                            <w:pPr>
                              <w:ind w:left="0"/>
                              <w:rPr>
                                <w:rFonts w:ascii="Huawei Sans" w:hAnsi="Huawei Sans" w:cs="Huawei Sans"/>
                                <w:color w:val="C7000B"/>
                                <w:sz w:val="16"/>
                                <w:szCs w:val="16"/>
                              </w:rPr>
                            </w:pPr>
                            <w:r w:rsidRPr="00FB5D83">
                              <w:rPr>
                                <w:rFonts w:ascii="Huawei Sans" w:hAnsi="Huawei Sans" w:cs="Huawei Sans" w:hint="eastAsia"/>
                                <w:color w:val="C7000B"/>
                                <w:sz w:val="16"/>
                                <w:szCs w:val="16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ED6B4" id="文本框 30" o:spid="_x0000_s1027" type="#_x0000_t202" style="position:absolute;left:0;text-align:left;margin-left:206.15pt;margin-top:4.4pt;width:1in;height:26.7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" filled="f" stroked="f" strokeweight=".5pt">
                <v:textbox>
                  <w:txbxContent>
                    <w:p w14:paraId="1ACB9728" w14:textId="43A13F66" w:rsidR="00E757FA" w:rsidRPr="00FB5D83" w:rsidRDefault="00E757FA">
                      <w:pPr>
                        <w:ind w:left="0"/>
                        <w:rPr>
                          <w:rFonts w:ascii="Huawei Sans" w:hAnsi="Huawei Sans" w:cs="Huawei Sans"/>
                          <w:color w:val="C7000B"/>
                          <w:sz w:val="16"/>
                          <w:szCs w:val="16"/>
                        </w:rPr>
                      </w:pPr>
                      <w:r w:rsidRPr="00FB5D83">
                        <w:rPr>
                          <w:rFonts w:ascii="Huawei Sans" w:hAnsi="Huawei Sans" w:cs="Huawei Sans" w:hint="eastAsia"/>
                          <w:color w:val="C7000B"/>
                          <w:sz w:val="16"/>
                          <w:szCs w:val="16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CE7F8D" wp14:editId="06BFA183">
                <wp:simplePos x="0" y="0"/>
                <wp:positionH relativeFrom="column">
                  <wp:posOffset>1741756</wp:posOffset>
                </wp:positionH>
                <wp:positionV relativeFrom="paragraph">
                  <wp:posOffset>273441</wp:posOffset>
                </wp:positionV>
                <wp:extent cx="861646" cy="328246"/>
                <wp:effectExtent l="19050" t="19050" r="15240" b="1524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46" cy="3282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E9CAC" id="矩形 28" o:spid="_x0000_s1026" style="position:absolute;left:0;text-align:left;margin-left:137.15pt;margin-top:21.55pt;width:67.85pt;height:25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" filled="f" strokecolor="#c7000b" strokeweight="2.25pt"/>
            </w:pict>
          </mc:Fallback>
        </mc:AlternateContent>
      </w:r>
      <w:r w:rsidR="00D14A84" w:rsidRPr="00D748B1">
        <w:rPr>
          <w:noProof/>
        </w:rPr>
        <w:drawing>
          <wp:inline distT="0" distB="0" distL="0" distR="0" wp14:anchorId="27F63675" wp14:editId="20DB2BA5">
            <wp:extent cx="5454000" cy="3254400"/>
            <wp:effectExtent l="19050" t="19050" r="13970" b="22225"/>
            <wp:docPr id="19" name="图片 19" descr="C:\Users\swx941157\AppData\Roaming\eSpace_Desktop\UserData\swx941157\imagefiles\originalImgfiles\A91AA251-DA4A-4F8A-8272-A0006D3C08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91AA251-DA4A-4F8A-8272-A0006D3C08A2" descr="C:\Users\swx941157\AppData\Roaming\eSpace_Desktop\UserData\swx941157\imagefiles\originalImgfiles\A91AA251-DA4A-4F8A-8272-A0006D3C08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11" b="4981"/>
                    <a:stretch/>
                  </pic:blipFill>
                  <pic:spPr bwMode="auto">
                    <a:xfrm>
                      <a:off x="0" y="0"/>
                      <a:ext cx="5454000" cy="32544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C1177" w14:textId="1C3E19E0" w:rsidR="00B41560" w:rsidRDefault="00FB5D83" w:rsidP="002176D9">
      <w:pPr>
        <w:pStyle w:val="1e"/>
      </w:pP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CF68AA" wp14:editId="07FCB2D5">
                <wp:simplePos x="0" y="0"/>
                <wp:positionH relativeFrom="column">
                  <wp:posOffset>2663043</wp:posOffset>
                </wp:positionH>
                <wp:positionV relativeFrom="paragraph">
                  <wp:posOffset>2035175</wp:posOffset>
                </wp:positionV>
                <wp:extent cx="914400" cy="339725"/>
                <wp:effectExtent l="0" t="0" r="0" b="31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9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A19DE9" w14:textId="5AB5A103" w:rsidR="00E757FA" w:rsidRPr="00FB5D83" w:rsidRDefault="00E757FA" w:rsidP="00FB5D83">
                            <w:pPr>
                              <w:ind w:left="0"/>
                              <w:rPr>
                                <w:rFonts w:ascii="Huawei Sans" w:hAnsi="Huawei Sans" w:cs="Huawei Sans"/>
                                <w:color w:val="C7000B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Huawei Sans" w:hAnsi="Huawei Sans" w:cs="Huawei Sans"/>
                                <w:color w:val="C7000B"/>
                                <w:sz w:val="16"/>
                                <w:szCs w:val="16"/>
                              </w:rPr>
                              <w:t>2</w:t>
                            </w:r>
                            <w:r w:rsidRPr="00FB5D83">
                              <w:rPr>
                                <w:rFonts w:ascii="Huawei Sans" w:hAnsi="Huawei Sans" w:cs="Huawei Sans" w:hint="eastAsia"/>
                                <w:color w:val="C7000B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F68AA" id="文本框 38" o:spid="_x0000_s1028" type="#_x0000_t202" style="position:absolute;left:0;text-align:left;margin-left:209.7pt;margin-top:160.25pt;width:1in;height:26.75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" filled="f" stroked="f" strokeweight=".5pt">
                <v:textbox>
                  <w:txbxContent>
                    <w:p w14:paraId="6DA19DE9" w14:textId="5AB5A103" w:rsidR="00E757FA" w:rsidRPr="00FB5D83" w:rsidRDefault="00E757FA" w:rsidP="00FB5D83">
                      <w:pPr>
                        <w:ind w:left="0"/>
                        <w:rPr>
                          <w:rFonts w:ascii="Huawei Sans" w:hAnsi="Huawei Sans" w:cs="Huawei Sans"/>
                          <w:color w:val="C7000B"/>
                          <w:sz w:val="16"/>
                          <w:szCs w:val="16"/>
                        </w:rPr>
                      </w:pPr>
                      <w:r>
                        <w:rPr>
                          <w:rFonts w:ascii="Huawei Sans" w:hAnsi="Huawei Sans" w:cs="Huawei Sans"/>
                          <w:color w:val="C7000B"/>
                          <w:sz w:val="16"/>
                          <w:szCs w:val="16"/>
                        </w:rPr>
                        <w:t>2</w:t>
                      </w:r>
                      <w:r w:rsidRPr="00FB5D83">
                        <w:rPr>
                          <w:rFonts w:ascii="Huawei Sans" w:hAnsi="Huawei Sans" w:cs="Huawei Sans" w:hint="eastAsia"/>
                          <w:color w:val="C7000B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F0EEAC" wp14:editId="2D50D9B9">
                <wp:simplePos x="0" y="0"/>
                <wp:positionH relativeFrom="column">
                  <wp:posOffset>2937510</wp:posOffset>
                </wp:positionH>
                <wp:positionV relativeFrom="paragraph">
                  <wp:posOffset>2178880</wp:posOffset>
                </wp:positionV>
                <wp:extent cx="474785" cy="211015"/>
                <wp:effectExtent l="19050" t="19050" r="20955" b="1778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85" cy="2110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A3F52" id="矩形 37" o:spid="_x0000_s1026" style="position:absolute;left:0;text-align:left;margin-left:231.3pt;margin-top:171.55pt;width:37.4pt;height:16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" filled="f" strokecolor="#c7000b" strokeweight="2.25pt"/>
            </w:pict>
          </mc:Fallback>
        </mc:AlternateContent>
      </w: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22859A" wp14:editId="05E60FFE">
                <wp:simplePos x="0" y="0"/>
                <wp:positionH relativeFrom="column">
                  <wp:posOffset>666897</wp:posOffset>
                </wp:positionH>
                <wp:positionV relativeFrom="paragraph">
                  <wp:posOffset>1416685</wp:posOffset>
                </wp:positionV>
                <wp:extent cx="914400" cy="339725"/>
                <wp:effectExtent l="0" t="0" r="0" b="317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9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7E22E9" w14:textId="77777777" w:rsidR="00E757FA" w:rsidRPr="00FB5D83" w:rsidRDefault="00E757FA" w:rsidP="00FB5D83">
                            <w:pPr>
                              <w:ind w:left="0"/>
                              <w:rPr>
                                <w:rFonts w:ascii="Huawei Sans" w:hAnsi="Huawei Sans" w:cs="Huawei Sans"/>
                                <w:color w:val="C7000B"/>
                                <w:sz w:val="16"/>
                                <w:szCs w:val="16"/>
                              </w:rPr>
                            </w:pPr>
                            <w:r w:rsidRPr="00FB5D83">
                              <w:rPr>
                                <w:rFonts w:ascii="Huawei Sans" w:hAnsi="Huawei Sans" w:cs="Huawei Sans" w:hint="eastAsia"/>
                                <w:color w:val="C7000B"/>
                                <w:sz w:val="16"/>
                                <w:szCs w:val="16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2859A" id="文本框 36" o:spid="_x0000_s1029" type="#_x0000_t202" style="position:absolute;left:0;text-align:left;margin-left:52.5pt;margin-top:111.55pt;width:1in;height:26.7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" filled="f" stroked="f" strokeweight=".5pt">
                <v:textbox>
                  <w:txbxContent>
                    <w:p w14:paraId="167E22E9" w14:textId="77777777" w:rsidR="00E757FA" w:rsidRPr="00FB5D83" w:rsidRDefault="00E757FA" w:rsidP="00FB5D83">
                      <w:pPr>
                        <w:ind w:left="0"/>
                        <w:rPr>
                          <w:rFonts w:ascii="Huawei Sans" w:hAnsi="Huawei Sans" w:cs="Huawei Sans"/>
                          <w:color w:val="C7000B"/>
                          <w:sz w:val="16"/>
                          <w:szCs w:val="16"/>
                        </w:rPr>
                      </w:pPr>
                      <w:r w:rsidRPr="00FB5D83">
                        <w:rPr>
                          <w:rFonts w:ascii="Huawei Sans" w:hAnsi="Huawei Sans" w:cs="Huawei Sans" w:hint="eastAsia"/>
                          <w:color w:val="C7000B"/>
                          <w:sz w:val="16"/>
                          <w:szCs w:val="16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9B476F" wp14:editId="33D1630F">
                <wp:simplePos x="0" y="0"/>
                <wp:positionH relativeFrom="column">
                  <wp:posOffset>821494</wp:posOffset>
                </wp:positionH>
                <wp:positionV relativeFrom="paragraph">
                  <wp:posOffset>1645480</wp:posOffset>
                </wp:positionV>
                <wp:extent cx="949569" cy="211015"/>
                <wp:effectExtent l="19050" t="19050" r="22225" b="1778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569" cy="2110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CFF60" id="矩形 35" o:spid="_x0000_s1026" style="position:absolute;left:0;text-align:left;margin-left:64.7pt;margin-top:129.55pt;width:74.75pt;height:16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" filled="f" strokecolor="#c7000b" strokeweight="2.25pt"/>
            </w:pict>
          </mc:Fallback>
        </mc:AlternateContent>
      </w:r>
      <w:r w:rsidR="00D14A84" w:rsidRPr="00D748B1">
        <w:rPr>
          <w:noProof/>
        </w:rPr>
        <w:drawing>
          <wp:inline distT="0" distB="0" distL="0" distR="0" wp14:anchorId="4D83A180" wp14:editId="684C83AE">
            <wp:extent cx="5454000" cy="2512800"/>
            <wp:effectExtent l="19050" t="19050" r="13970" b="20955"/>
            <wp:docPr id="20" name="图片 20" descr="C:\Users\swx941157\AppData\Roaming\eSpace_Desktop\UserData\swx941157\imagefiles\F9A58114-4666-4DB4-864A-4149937490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A58114-4666-4DB4-864A-4149937490BB" descr="C:\Users\swx941157\AppData\Roaming\eSpace_Desktop\UserData\swx941157\imagefiles\F9A58114-4666-4DB4-864A-4149937490BB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2512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623FA4" w14:textId="19D9A439" w:rsidR="00DF05B5" w:rsidRDefault="00DF05B5" w:rsidP="002176D9">
      <w:pPr>
        <w:pStyle w:val="1e"/>
      </w:pPr>
      <w:r>
        <w:t>确定后</w:t>
      </w:r>
      <w:r>
        <w:rPr>
          <w:rFonts w:hint="eastAsia"/>
        </w:rPr>
        <w:t>，</w:t>
      </w:r>
      <w:r>
        <w:t>可以看到入网规则</w:t>
      </w:r>
      <w:r>
        <w:rPr>
          <w:rFonts w:hint="eastAsia"/>
        </w:rPr>
        <w:t>多了“</w:t>
      </w:r>
      <w:r>
        <w:rPr>
          <w:rFonts w:hint="eastAsia"/>
        </w:rPr>
        <w:t>TCP:</w:t>
      </w:r>
      <w:r>
        <w:t>26000</w:t>
      </w:r>
      <w:r>
        <w:rPr>
          <w:rFonts w:hint="eastAsia"/>
        </w:rPr>
        <w:t>”</w:t>
      </w:r>
      <w:r w:rsidR="00B7546D">
        <w:rPr>
          <w:rFonts w:hint="eastAsia"/>
        </w:rPr>
        <w:t>，如下图：</w:t>
      </w:r>
    </w:p>
    <w:p w14:paraId="101F2C75" w14:textId="6E344A6A" w:rsidR="00DF05B5" w:rsidRPr="00D748B1" w:rsidRDefault="00FB5D83" w:rsidP="002176D9">
      <w:pPr>
        <w:pStyle w:val="1e"/>
        <w:rPr>
          <w:rFonts w:cs="Huawei Sans"/>
        </w:rPr>
      </w:pPr>
      <w:r w:rsidRPr="00FB5D8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91101C" wp14:editId="3AF33F96">
                <wp:simplePos x="0" y="0"/>
                <wp:positionH relativeFrom="column">
                  <wp:posOffset>1454541</wp:posOffset>
                </wp:positionH>
                <wp:positionV relativeFrom="paragraph">
                  <wp:posOffset>16217</wp:posOffset>
                </wp:positionV>
                <wp:extent cx="627136" cy="245745"/>
                <wp:effectExtent l="19050" t="19050" r="20955" b="2095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136" cy="2457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D4145" id="矩形 39" o:spid="_x0000_s1026" style="position:absolute;left:0;text-align:left;margin-left:114.55pt;margin-top:1.3pt;width:49.4pt;height:19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" filled="f" strokecolor="#c7000b" strokeweight="2.25pt"/>
            </w:pict>
          </mc:Fallback>
        </mc:AlternateContent>
      </w:r>
      <w:r w:rsidRPr="00280093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A5DFFAF" wp14:editId="0EDB34C3">
                <wp:simplePos x="0" y="0"/>
                <wp:positionH relativeFrom="column">
                  <wp:posOffset>1717870</wp:posOffset>
                </wp:positionH>
                <wp:positionV relativeFrom="paragraph">
                  <wp:posOffset>2571652</wp:posOffset>
                </wp:positionV>
                <wp:extent cx="621323" cy="228210"/>
                <wp:effectExtent l="38100" t="19050" r="7620" b="57785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1323" cy="2282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A2F84" id="直接箭头连接符 41" o:spid="_x0000_s1026" type="#_x0000_t32" style="position:absolute;left:0;text-align:left;margin-left:135.25pt;margin-top:202.5pt;width:48.9pt;height:17.9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" strokecolor="#c7000b" strokeweight="2.25pt">
                <v:stroke endarrow="block"/>
              </v:shape>
            </w:pict>
          </mc:Fallback>
        </mc:AlternateContent>
      </w: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F98699" wp14:editId="6717B08D">
                <wp:simplePos x="0" y="0"/>
                <wp:positionH relativeFrom="column">
                  <wp:posOffset>1265555</wp:posOffset>
                </wp:positionH>
                <wp:positionV relativeFrom="paragraph">
                  <wp:posOffset>2864632</wp:posOffset>
                </wp:positionV>
                <wp:extent cx="609063" cy="211015"/>
                <wp:effectExtent l="19050" t="19050" r="19685" b="1778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063" cy="2110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7B213" id="矩形 40" o:spid="_x0000_s1026" style="position:absolute;left:0;text-align:left;margin-left:99.65pt;margin-top:225.55pt;width:47.95pt;height:16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" filled="f" strokecolor="#c7000b" strokeweight="2.25pt"/>
            </w:pict>
          </mc:Fallback>
        </mc:AlternateContent>
      </w:r>
      <w:r w:rsidR="00DF05B5">
        <w:rPr>
          <w:noProof/>
        </w:rPr>
        <w:drawing>
          <wp:inline distT="0" distB="0" distL="0" distR="0" wp14:anchorId="197AD8A7" wp14:editId="271ABC80">
            <wp:extent cx="5454000" cy="3218400"/>
            <wp:effectExtent l="19050" t="19050" r="13970" b="20320"/>
            <wp:docPr id="1" name="图片 1" descr="C:\Users\swx941157\AppData\Roaming\eSpace_Desktop\UserData\swx941157\imagefiles\61157647-1F30-4E78-9BF8-9C7938C51F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1157647-1F30-4E78-9BF8-9C7938C51FE6" descr="C:\Users\swx941157\AppData\Roaming\eSpace_Desktop\UserData\swx941157\imagefiles\61157647-1F30-4E78-9BF8-9C7938C51FE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32184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8AB7B3" w14:textId="5B8FA1F0" w:rsidR="00CC2462" w:rsidRPr="00D748B1" w:rsidRDefault="00D153C5" w:rsidP="00EE7FF6">
      <w:pPr>
        <w:pStyle w:val="3"/>
        <w:numPr>
          <w:ilvl w:val="2"/>
          <w:numId w:val="4"/>
        </w:numPr>
        <w:rPr>
          <w:rFonts w:cs="Huawei Sans"/>
        </w:rPr>
      </w:pPr>
      <w:bookmarkStart w:id="37" w:name="_Toc77237454"/>
      <w:r w:rsidRPr="00D748B1">
        <w:rPr>
          <w:rFonts w:cs="Huawei Sans"/>
        </w:rPr>
        <w:t>下载并</w:t>
      </w:r>
      <w:r w:rsidR="00CC2462" w:rsidRPr="00D748B1">
        <w:rPr>
          <w:rFonts w:cs="Huawei Sans"/>
        </w:rPr>
        <w:t>安装</w:t>
      </w:r>
      <w:r w:rsidR="00CC2462" w:rsidRPr="00D748B1">
        <w:rPr>
          <w:rFonts w:cs="Huawei Sans"/>
        </w:rPr>
        <w:t>JDK</w:t>
      </w:r>
      <w:bookmarkEnd w:id="37"/>
      <w:r w:rsidRPr="00D748B1">
        <w:rPr>
          <w:rFonts w:cs="Huawei Sans"/>
        </w:rPr>
        <w:t xml:space="preserve"> </w:t>
      </w:r>
    </w:p>
    <w:p w14:paraId="0595CC7A" w14:textId="202337F4" w:rsidR="00CC2462" w:rsidRPr="00D748B1" w:rsidRDefault="00CC2462" w:rsidP="00F05ABE">
      <w:pPr>
        <w:pStyle w:val="30"/>
      </w:pPr>
      <w:proofErr w:type="spellStart"/>
      <w:r w:rsidRPr="00D748B1">
        <w:t>下载</w:t>
      </w:r>
      <w:r w:rsidRPr="00D748B1">
        <w:t>JDK</w:t>
      </w:r>
      <w:proofErr w:type="spellEnd"/>
      <w:r w:rsidRPr="00D748B1">
        <w:t>。</w:t>
      </w:r>
    </w:p>
    <w:p w14:paraId="36310D12" w14:textId="33C7B377" w:rsidR="00CC2462" w:rsidRPr="00D748B1" w:rsidRDefault="00000000" w:rsidP="002176D9">
      <w:pPr>
        <w:pStyle w:val="1e"/>
      </w:pPr>
      <w:hyperlink r:id="rId22" w:history="1">
        <w:r w:rsidR="00CC2462" w:rsidRPr="00D748B1">
          <w:rPr>
            <w:rStyle w:val="af1"/>
            <w:rFonts w:cs="Huawei Sans"/>
          </w:rPr>
          <w:t>https://www.oracle.com/java/technologies/javase/javase-jdk8-downloads.html</w:t>
        </w:r>
      </w:hyperlink>
    </w:p>
    <w:p w14:paraId="7CE0FE02" w14:textId="0F3C9ED9" w:rsidR="00CC2462" w:rsidRPr="00D748B1" w:rsidRDefault="00FB5D83" w:rsidP="002176D9">
      <w:pPr>
        <w:pStyle w:val="1e"/>
      </w:pP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6A216A3" wp14:editId="5107F2C4">
                <wp:simplePos x="0" y="0"/>
                <wp:positionH relativeFrom="column">
                  <wp:posOffset>709930</wp:posOffset>
                </wp:positionH>
                <wp:positionV relativeFrom="paragraph">
                  <wp:posOffset>572282</wp:posOffset>
                </wp:positionV>
                <wp:extent cx="4953000" cy="211016"/>
                <wp:effectExtent l="19050" t="19050" r="19050" b="1778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2110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C7BCF" id="矩形 42" o:spid="_x0000_s1026" style="position:absolute;left:0;text-align:left;margin-left:55.9pt;margin-top:45.05pt;width:390pt;height:16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" filled="f" strokecolor="#c7000b" strokeweight="2.25pt"/>
            </w:pict>
          </mc:Fallback>
        </mc:AlternateContent>
      </w:r>
      <w:r w:rsidR="00CC2462" w:rsidRPr="00D748B1">
        <w:rPr>
          <w:noProof/>
        </w:rPr>
        <w:drawing>
          <wp:inline distT="0" distB="0" distL="0" distR="0" wp14:anchorId="4637F6E8" wp14:editId="697E7206">
            <wp:extent cx="5454000" cy="867600"/>
            <wp:effectExtent l="19050" t="19050" r="13970" b="27940"/>
            <wp:docPr id="3" name="图片 3" descr="C:\Users\swx941157\AppData\Roaming\eSpace_Desktop\UserData\swx941157\imagefiles\originalImgfiles\9C46B4AE-1523-4BA9-89C2-21C52408AB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C46B4AE-1523-4BA9-89C2-21C52408AB5C" descr="C:\Users\swx941157\AppData\Roaming\eSpace_Desktop\UserData\swx941157\imagefiles\originalImgfiles\9C46B4AE-1523-4BA9-89C2-21C52408AB5C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867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19DC05" w14:textId="22B8F976" w:rsidR="00CC2462" w:rsidRPr="00D748B1" w:rsidRDefault="00CC2462" w:rsidP="002176D9">
      <w:pPr>
        <w:pStyle w:val="1e"/>
      </w:pPr>
      <w:r w:rsidRPr="00D748B1">
        <w:rPr>
          <w:noProof/>
        </w:rPr>
        <w:drawing>
          <wp:inline distT="0" distB="0" distL="0" distR="0" wp14:anchorId="7034691A" wp14:editId="465CAAA3">
            <wp:extent cx="5289630" cy="539670"/>
            <wp:effectExtent l="19050" t="19050" r="6350" b="13335"/>
            <wp:docPr id="4" name="图片 4" descr="C:\Users\swx941157\AppData\Roaming\eSpace_Desktop\UserData\swx941157\imagefiles\956D0976-2FE5-4327-BE30-8724B20B7D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6D0976-2FE5-4327-BE30-8724B20B7D78" descr="C:\Users\swx941157\AppData\Roaming\eSpace_Desktop\UserData\swx941157\imagefiles\956D0976-2FE5-4327-BE30-8724B20B7D7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41"/>
                    <a:stretch/>
                  </pic:blipFill>
                  <pic:spPr bwMode="auto">
                    <a:xfrm>
                      <a:off x="0" y="0"/>
                      <a:ext cx="5883679" cy="6002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6DA8C" w14:textId="7B20E5AB" w:rsidR="00CC2462" w:rsidRPr="00D748B1" w:rsidRDefault="00CC2462" w:rsidP="00F05ABE">
      <w:pPr>
        <w:pStyle w:val="30"/>
      </w:pPr>
      <w:r w:rsidRPr="00D748B1">
        <w:t>点击</w:t>
      </w:r>
      <w:r w:rsidRPr="00D748B1">
        <w:t>jdk-8u261-windows-x64.exe</w:t>
      </w:r>
      <w:r w:rsidRPr="00D748B1">
        <w:t>进行安装。</w:t>
      </w:r>
    </w:p>
    <w:p w14:paraId="026014CE" w14:textId="6EC7ADD4" w:rsidR="00D153C5" w:rsidRPr="00D748B1" w:rsidRDefault="00D153C5" w:rsidP="002176D9">
      <w:pPr>
        <w:pStyle w:val="1e"/>
      </w:pPr>
      <w:r w:rsidRPr="00D748B1">
        <w:t>默认设置即可，出现安装进度。</w:t>
      </w:r>
    </w:p>
    <w:p w14:paraId="66228EED" w14:textId="2A671F73" w:rsidR="00CC2462" w:rsidRPr="00D748B1" w:rsidRDefault="00D153C5" w:rsidP="002176D9">
      <w:pPr>
        <w:pStyle w:val="1e"/>
      </w:pPr>
      <w:r w:rsidRPr="00D748B1">
        <w:rPr>
          <w:noProof/>
        </w:rPr>
        <w:lastRenderedPageBreak/>
        <w:drawing>
          <wp:inline distT="0" distB="0" distL="0" distR="0" wp14:anchorId="0D5A9C50" wp14:editId="3DA98300">
            <wp:extent cx="4904740" cy="2694743"/>
            <wp:effectExtent l="19050" t="19050" r="10160" b="10795"/>
            <wp:docPr id="5" name="图片 5" descr="C:\Users\swx941157\AppData\Roaming\eSpace_Desktop\UserData\swx941157\imagefiles\51F97D8C-B659-4583-8D79-F93C4D4444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F97D8C-B659-4583-8D79-F93C4D44445E" descr="C:\Users\swx941157\AppData\Roaming\eSpace_Desktop\UserData\swx941157\imagefiles\51F97D8C-B659-4583-8D79-F93C4D44445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" r="707"/>
                    <a:stretch/>
                  </pic:blipFill>
                  <pic:spPr bwMode="auto">
                    <a:xfrm>
                      <a:off x="0" y="0"/>
                      <a:ext cx="4943895" cy="271625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4A329" w14:textId="2324EE37" w:rsidR="00D153C5" w:rsidRPr="00D748B1" w:rsidRDefault="00D153C5" w:rsidP="002176D9">
      <w:pPr>
        <w:pStyle w:val="1e"/>
      </w:pPr>
      <w:r w:rsidRPr="00D748B1">
        <w:t>如下显示表示安装成功：</w:t>
      </w:r>
    </w:p>
    <w:p w14:paraId="5AD386ED" w14:textId="1210120F" w:rsidR="00D153C5" w:rsidRPr="00D748B1" w:rsidRDefault="00D153C5" w:rsidP="002176D9">
      <w:pPr>
        <w:pStyle w:val="1e"/>
      </w:pPr>
      <w:r w:rsidRPr="00D748B1">
        <w:rPr>
          <w:noProof/>
        </w:rPr>
        <w:drawing>
          <wp:inline distT="0" distB="0" distL="0" distR="0" wp14:anchorId="4FCB92BE" wp14:editId="1AF1F5F4">
            <wp:extent cx="4905337" cy="3721261"/>
            <wp:effectExtent l="19050" t="19050" r="10160" b="12700"/>
            <wp:docPr id="6" name="图片 6" descr="C:\Users\swx941157\AppData\Roaming\eSpace_Desktop\UserData\swx941157\imagefiles\6E44A76E-2420-4468-B09D-3DEF4CA3AA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E44A76E-2420-4468-B09D-3DEF4CA3AA57" descr="C:\Users\swx941157\AppData\Roaming\eSpace_Desktop\UserData\swx941157\imagefiles\6E44A76E-2420-4468-B09D-3DEF4CA3AA5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602" cy="3729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39A2AC" w14:textId="3AB91941" w:rsidR="00CC2462" w:rsidRPr="00D748B1" w:rsidRDefault="006C08E0" w:rsidP="00F05ABE">
      <w:pPr>
        <w:pStyle w:val="30"/>
      </w:pPr>
      <w:proofErr w:type="spellStart"/>
      <w:r w:rsidRPr="00D748B1">
        <w:t>查看安装目录</w:t>
      </w:r>
      <w:proofErr w:type="spellEnd"/>
      <w:r w:rsidR="00D748B1">
        <w:rPr>
          <w:rFonts w:hint="eastAsia"/>
        </w:rPr>
        <w:t>。</w:t>
      </w:r>
    </w:p>
    <w:p w14:paraId="6A28661E" w14:textId="4025E2EE" w:rsidR="006C08E0" w:rsidRPr="00D748B1" w:rsidRDefault="006C08E0" w:rsidP="002176D9">
      <w:pPr>
        <w:pStyle w:val="1e"/>
      </w:pPr>
      <w:r w:rsidRPr="00D748B1">
        <w:rPr>
          <w:noProof/>
        </w:rPr>
        <w:lastRenderedPageBreak/>
        <w:drawing>
          <wp:inline distT="0" distB="0" distL="0" distR="0" wp14:anchorId="2DE0F5EA" wp14:editId="322017E3">
            <wp:extent cx="4981253" cy="1562582"/>
            <wp:effectExtent l="19050" t="19050" r="10160" b="19050"/>
            <wp:docPr id="12" name="图片 12" descr="C:\Users\swx941157\AppData\Roaming\eSpace_Desktop\UserData\swx941157\imagefiles\CA15CCB6-5832-49F4-942B-22AFA2A662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15CCB6-5832-49F4-942B-22AFA2A662BF" descr="C:\Users\swx941157\AppData\Roaming\eSpace_Desktop\UserData\swx941157\imagefiles\CA15CCB6-5832-49F4-942B-22AFA2A662B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261" cy="15870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4E7EBB" w14:textId="57092B2B" w:rsidR="00D153C5" w:rsidRPr="00D748B1" w:rsidRDefault="00D153C5" w:rsidP="00D153C5">
      <w:pPr>
        <w:pStyle w:val="3"/>
        <w:numPr>
          <w:ilvl w:val="2"/>
          <w:numId w:val="4"/>
        </w:numPr>
        <w:rPr>
          <w:rFonts w:cs="Huawei Sans"/>
        </w:rPr>
      </w:pPr>
      <w:bookmarkStart w:id="38" w:name="_Toc77237455"/>
      <w:r w:rsidRPr="00D748B1">
        <w:rPr>
          <w:rFonts w:cs="Huawei Sans"/>
        </w:rPr>
        <w:t>配置</w:t>
      </w:r>
      <w:r w:rsidRPr="00D748B1">
        <w:rPr>
          <w:rFonts w:cs="Huawei Sans"/>
        </w:rPr>
        <w:t>JDK</w:t>
      </w:r>
      <w:r w:rsidRPr="00D748B1">
        <w:rPr>
          <w:rFonts w:cs="Huawei Sans"/>
        </w:rPr>
        <w:t>环境变量</w:t>
      </w:r>
      <w:bookmarkEnd w:id="38"/>
    </w:p>
    <w:p w14:paraId="56728F65" w14:textId="3CDC451D" w:rsidR="00D153C5" w:rsidRPr="00D748B1" w:rsidRDefault="00D153C5" w:rsidP="00F05ABE">
      <w:pPr>
        <w:pStyle w:val="30"/>
        <w:rPr>
          <w:lang w:eastAsia="zh-CN"/>
        </w:rPr>
      </w:pPr>
      <w:r w:rsidRPr="00D748B1">
        <w:rPr>
          <w:lang w:eastAsia="zh-CN"/>
        </w:rPr>
        <w:t>右击</w:t>
      </w:r>
      <w:r w:rsidRPr="00D748B1">
        <w:rPr>
          <w:lang w:eastAsia="zh-CN"/>
        </w:rPr>
        <w:t>“</w:t>
      </w:r>
      <w:r w:rsidRPr="00D748B1">
        <w:rPr>
          <w:lang w:eastAsia="zh-CN"/>
        </w:rPr>
        <w:t>此电脑</w:t>
      </w:r>
      <w:r w:rsidRPr="00D748B1">
        <w:rPr>
          <w:lang w:eastAsia="zh-CN"/>
        </w:rPr>
        <w:t>”</w:t>
      </w:r>
      <w:r w:rsidRPr="00D748B1">
        <w:rPr>
          <w:lang w:eastAsia="zh-CN"/>
        </w:rPr>
        <w:t>选择</w:t>
      </w:r>
      <w:r w:rsidRPr="00D748B1">
        <w:rPr>
          <w:lang w:eastAsia="zh-CN"/>
        </w:rPr>
        <w:t>“</w:t>
      </w:r>
      <w:r w:rsidRPr="00D748B1">
        <w:rPr>
          <w:lang w:eastAsia="zh-CN"/>
        </w:rPr>
        <w:t>属性</w:t>
      </w:r>
      <w:r w:rsidRPr="00D748B1">
        <w:rPr>
          <w:lang w:eastAsia="zh-CN"/>
        </w:rPr>
        <w:t>”</w:t>
      </w:r>
      <w:r w:rsidR="00BD2385" w:rsidRPr="00D748B1">
        <w:rPr>
          <w:lang w:eastAsia="zh-CN"/>
        </w:rPr>
        <w:t>，点击</w:t>
      </w:r>
      <w:r w:rsidR="00BD2385" w:rsidRPr="00D748B1">
        <w:rPr>
          <w:lang w:eastAsia="zh-CN"/>
        </w:rPr>
        <w:t>“</w:t>
      </w:r>
      <w:r w:rsidR="00BD2385" w:rsidRPr="00D748B1">
        <w:rPr>
          <w:lang w:eastAsia="zh-CN"/>
        </w:rPr>
        <w:t>高级系统设置</w:t>
      </w:r>
      <w:r w:rsidR="00BD2385" w:rsidRPr="00D748B1">
        <w:rPr>
          <w:lang w:eastAsia="zh-CN"/>
        </w:rPr>
        <w:t>”</w:t>
      </w:r>
      <w:r w:rsidRPr="00D748B1">
        <w:rPr>
          <w:lang w:eastAsia="zh-CN"/>
        </w:rPr>
        <w:t>。</w:t>
      </w:r>
    </w:p>
    <w:p w14:paraId="3625662B" w14:textId="7831880B" w:rsidR="00D153C5" w:rsidRPr="00D748B1" w:rsidRDefault="00FB5D83" w:rsidP="002176D9">
      <w:pPr>
        <w:pStyle w:val="1e"/>
      </w:pP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15A9E8" wp14:editId="1F3D0356">
                <wp:simplePos x="0" y="0"/>
                <wp:positionH relativeFrom="column">
                  <wp:posOffset>663233</wp:posOffset>
                </wp:positionH>
                <wp:positionV relativeFrom="paragraph">
                  <wp:posOffset>933352</wp:posOffset>
                </wp:positionV>
                <wp:extent cx="550643" cy="111369"/>
                <wp:effectExtent l="19050" t="19050" r="20955" b="2222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643" cy="1113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B3208" id="矩形 44" o:spid="_x0000_s1026" style="position:absolute;left:0;text-align:left;margin-left:52.2pt;margin-top:73.5pt;width:43.35pt;height:8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" filled="f" strokecolor="#c7000b" strokeweight="2.25pt"/>
            </w:pict>
          </mc:Fallback>
        </mc:AlternateContent>
      </w:r>
      <w:r w:rsidR="00D153C5" w:rsidRPr="00D748B1">
        <w:rPr>
          <w:noProof/>
        </w:rPr>
        <w:drawing>
          <wp:inline distT="0" distB="0" distL="0" distR="0" wp14:anchorId="79A02C6F" wp14:editId="44E7347A">
            <wp:extent cx="5454000" cy="2815200"/>
            <wp:effectExtent l="19050" t="19050" r="13970" b="23495"/>
            <wp:docPr id="7" name="图片 7" descr="C:\Users\swx941157\AppData\Roaming\eSpace_Desktop\UserData\swx941157\imagefiles\originalImgfiles\CFF6D538-EEBA-40AC-AC82-58951ECBED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F6D538-EEBA-40AC-AC82-58951ECBED9A" descr="C:\Users\swx941157\AppData\Roaming\eSpace_Desktop\UserData\swx941157\imagefiles\originalImgfiles\CFF6D538-EEBA-40AC-AC82-58951ECBED9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 t="1" b="2624"/>
                    <a:stretch/>
                  </pic:blipFill>
                  <pic:spPr bwMode="auto">
                    <a:xfrm>
                      <a:off x="0" y="0"/>
                      <a:ext cx="5454000" cy="28152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433B6" w14:textId="02B5BF1B" w:rsidR="00BD2385" w:rsidRPr="00D748B1" w:rsidRDefault="00FB5D83" w:rsidP="002176D9">
      <w:pPr>
        <w:pStyle w:val="1e"/>
      </w:pP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711F84" wp14:editId="4D7F502D">
                <wp:simplePos x="0" y="0"/>
                <wp:positionH relativeFrom="column">
                  <wp:posOffset>2093448</wp:posOffset>
                </wp:positionH>
                <wp:positionV relativeFrom="paragraph">
                  <wp:posOffset>2257084</wp:posOffset>
                </wp:positionV>
                <wp:extent cx="1031631" cy="305924"/>
                <wp:effectExtent l="19050" t="19050" r="16510" b="1841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631" cy="3059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892DA" id="矩形 46" o:spid="_x0000_s1026" style="position:absolute;left:0;text-align:left;margin-left:164.85pt;margin-top:177.7pt;width:81.25pt;height:24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" filled="f" strokecolor="#c7000b" strokeweight="2.25pt"/>
            </w:pict>
          </mc:Fallback>
        </mc:AlternateContent>
      </w:r>
      <w:r w:rsidR="00BD2385" w:rsidRPr="00D748B1">
        <w:rPr>
          <w:noProof/>
        </w:rPr>
        <w:drawing>
          <wp:inline distT="0" distB="0" distL="0" distR="0" wp14:anchorId="6D6A8820" wp14:editId="347C7B47">
            <wp:extent cx="2568475" cy="2878015"/>
            <wp:effectExtent l="19050" t="19050" r="22860" b="17780"/>
            <wp:docPr id="9" name="图片 9" descr="C:\Users\swx941157\AppData\Roaming\eSpace_Desktop\UserData\swx941157\imagefiles\originalImgfiles\9B2F84DD-8377-42A7-B494-F0164F90B7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B2F84DD-8377-42A7-B494-F0164F90B79B" descr="C:\Users\swx941157\AppData\Roaming\eSpace_Desktop\UserData\swx941157\imagefiles\originalImgfiles\9B2F84DD-8377-42A7-B494-F0164F90B79B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09" cy="2937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0BFE3F" w14:textId="097277D9" w:rsidR="00D153C5" w:rsidRPr="00D748B1" w:rsidRDefault="00BD2385" w:rsidP="00F05ABE">
      <w:pPr>
        <w:pStyle w:val="30"/>
        <w:rPr>
          <w:lang w:eastAsia="zh-CN"/>
        </w:rPr>
      </w:pPr>
      <w:r w:rsidRPr="00D748B1">
        <w:rPr>
          <w:lang w:eastAsia="zh-CN"/>
        </w:rPr>
        <w:lastRenderedPageBreak/>
        <w:t>点击</w:t>
      </w:r>
      <w:r w:rsidRPr="00D748B1">
        <w:rPr>
          <w:lang w:eastAsia="zh-CN"/>
        </w:rPr>
        <w:t>“</w:t>
      </w:r>
      <w:r w:rsidRPr="00D748B1">
        <w:rPr>
          <w:lang w:eastAsia="zh-CN"/>
        </w:rPr>
        <w:t>环境变量</w:t>
      </w:r>
      <w:r w:rsidRPr="00D748B1">
        <w:rPr>
          <w:lang w:eastAsia="zh-CN"/>
        </w:rPr>
        <w:t>”</w:t>
      </w:r>
      <w:r w:rsidRPr="00D748B1">
        <w:rPr>
          <w:lang w:eastAsia="zh-CN"/>
        </w:rPr>
        <w:t>，新建</w:t>
      </w:r>
      <w:r w:rsidR="00624318">
        <w:rPr>
          <w:rFonts w:hint="eastAsia"/>
          <w:lang w:eastAsia="zh-CN"/>
        </w:rPr>
        <w:t>（或编辑）</w:t>
      </w:r>
      <w:r w:rsidRPr="00D748B1">
        <w:rPr>
          <w:lang w:eastAsia="zh-CN"/>
        </w:rPr>
        <w:t>系统变量</w:t>
      </w:r>
      <w:r w:rsidRPr="00D748B1">
        <w:rPr>
          <w:lang w:eastAsia="zh-CN"/>
        </w:rPr>
        <w:t>“JAVA_HOME”</w:t>
      </w:r>
      <w:r w:rsidR="006C08E0" w:rsidRPr="00D748B1">
        <w:rPr>
          <w:lang w:eastAsia="zh-CN"/>
        </w:rPr>
        <w:t>，输入</w:t>
      </w:r>
      <w:r w:rsidR="006C08E0" w:rsidRPr="00D748B1">
        <w:rPr>
          <w:lang w:eastAsia="zh-CN"/>
        </w:rPr>
        <w:t>JDK</w:t>
      </w:r>
      <w:r w:rsidR="006C08E0" w:rsidRPr="00D748B1">
        <w:rPr>
          <w:lang w:eastAsia="zh-CN"/>
        </w:rPr>
        <w:t>安装目录。</w:t>
      </w:r>
    </w:p>
    <w:p w14:paraId="6BED1AD9" w14:textId="7FBD5DF9" w:rsidR="00BD2385" w:rsidRPr="00D748B1" w:rsidRDefault="00FB5D83" w:rsidP="002176D9">
      <w:pPr>
        <w:pStyle w:val="1e"/>
      </w:pP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5F1DCB" wp14:editId="713F7328">
                <wp:simplePos x="0" y="0"/>
                <wp:positionH relativeFrom="column">
                  <wp:posOffset>3411855</wp:posOffset>
                </wp:positionH>
                <wp:positionV relativeFrom="paragraph">
                  <wp:posOffset>4408952</wp:posOffset>
                </wp:positionV>
                <wp:extent cx="896815" cy="310662"/>
                <wp:effectExtent l="19050" t="19050" r="17780" b="1333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6815" cy="3106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9371D" id="矩形 47" o:spid="_x0000_s1026" style="position:absolute;left:0;text-align:left;margin-left:268.65pt;margin-top:347.15pt;width:70.6pt;height:24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" filled="f" strokecolor="#c7000b" strokeweight="2.25pt"/>
            </w:pict>
          </mc:Fallback>
        </mc:AlternateContent>
      </w:r>
      <w:r w:rsidR="00BD2385" w:rsidRPr="00D748B1">
        <w:rPr>
          <w:noProof/>
        </w:rPr>
        <w:drawing>
          <wp:inline distT="0" distB="0" distL="0" distR="0" wp14:anchorId="4158A913" wp14:editId="6E87F336">
            <wp:extent cx="5454000" cy="5295600"/>
            <wp:effectExtent l="19050" t="19050" r="13970" b="19685"/>
            <wp:docPr id="10" name="图片 10" descr="C:\Users\swx941157\AppData\Roaming\eSpace_Desktop\UserData\swx941157\imagefiles\originalImgfiles\4CEA9149-F0D2-43AB-AA3C-7BF1A24E47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EA9149-F0D2-43AB-AA3C-7BF1A24E4776" descr="C:\Users\swx941157\AppData\Roaming\eSpace_Desktop\UserData\swx941157\imagefiles\originalImgfiles\4CEA9149-F0D2-43AB-AA3C-7BF1A24E477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6"/>
                    <a:stretch/>
                  </pic:blipFill>
                  <pic:spPr bwMode="auto">
                    <a:xfrm>
                      <a:off x="0" y="0"/>
                      <a:ext cx="5454000" cy="52956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8C233" w14:textId="5FACBBB2" w:rsidR="00BD2385" w:rsidRPr="00D748B1" w:rsidRDefault="00FB5D83" w:rsidP="002176D9">
      <w:pPr>
        <w:pStyle w:val="1e"/>
      </w:pP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DB1269C" wp14:editId="3B753CCD">
                <wp:simplePos x="0" y="0"/>
                <wp:positionH relativeFrom="column">
                  <wp:posOffset>1653832</wp:posOffset>
                </wp:positionH>
                <wp:positionV relativeFrom="paragraph">
                  <wp:posOffset>724291</wp:posOffset>
                </wp:positionV>
                <wp:extent cx="1863725" cy="234461"/>
                <wp:effectExtent l="19050" t="19050" r="22225" b="1333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725" cy="2344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0488D" id="矩形 49" o:spid="_x0000_s1026" style="position:absolute;left:0;text-align:left;margin-left:130.2pt;margin-top:57.05pt;width:146.75pt;height:18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" filled="f" strokecolor="#c7000b" strokeweight="2.25pt"/>
            </w:pict>
          </mc:Fallback>
        </mc:AlternateContent>
      </w: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762769" wp14:editId="00A976EE">
                <wp:simplePos x="0" y="0"/>
                <wp:positionH relativeFrom="column">
                  <wp:posOffset>1653832</wp:posOffset>
                </wp:positionH>
                <wp:positionV relativeFrom="paragraph">
                  <wp:posOffset>396045</wp:posOffset>
                </wp:positionV>
                <wp:extent cx="1863969" cy="257907"/>
                <wp:effectExtent l="19050" t="19050" r="22225" b="2794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969" cy="2579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A0654" id="矩形 48" o:spid="_x0000_s1026" style="position:absolute;left:0;text-align:left;margin-left:130.2pt;margin-top:31.2pt;width:146.75pt;height:20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" filled="f" strokecolor="#c7000b" strokeweight="2.25pt"/>
            </w:pict>
          </mc:Fallback>
        </mc:AlternateContent>
      </w:r>
      <w:r w:rsidR="00BD2385" w:rsidRPr="00D748B1">
        <w:rPr>
          <w:noProof/>
        </w:rPr>
        <w:drawing>
          <wp:inline distT="0" distB="0" distL="0" distR="0" wp14:anchorId="7F9FA07E" wp14:editId="708A3FA6">
            <wp:extent cx="5454000" cy="1360800"/>
            <wp:effectExtent l="19050" t="19050" r="13970" b="11430"/>
            <wp:docPr id="11" name="图片 11" descr="C:\Users\swx941157\AppData\Roaming\eSpace_Desktop\UserData\swx941157\imagefiles\54B6F52F-740F-46EB-B6BE-6CEBFFED9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B6F52F-740F-46EB-B6BE-6CEBFFED9538" descr="C:\Users\swx941157\AppData\Roaming\eSpace_Desktop\UserData\swx941157\imagefiles\54B6F52F-740F-46EB-B6BE-6CEBFFED95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" t="3262" r="823"/>
                    <a:stretch/>
                  </pic:blipFill>
                  <pic:spPr bwMode="auto">
                    <a:xfrm>
                      <a:off x="0" y="0"/>
                      <a:ext cx="5454000" cy="13608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37AB9" w14:textId="246C6681" w:rsidR="006C08E0" w:rsidRPr="00D748B1" w:rsidRDefault="006C08E0" w:rsidP="002176D9">
      <w:pPr>
        <w:pStyle w:val="1e"/>
      </w:pPr>
      <w:r w:rsidRPr="00D748B1">
        <w:t>“C:\Program Files\Java\jdk1.8.0_261”</w:t>
      </w:r>
      <w:r w:rsidRPr="00D748B1">
        <w:t>为</w:t>
      </w:r>
      <w:r w:rsidRPr="00D748B1">
        <w:t>JDK</w:t>
      </w:r>
      <w:r w:rsidRPr="00D748B1">
        <w:t>安装目录。</w:t>
      </w:r>
    </w:p>
    <w:p w14:paraId="0C5DA0D1" w14:textId="6BC242F8" w:rsidR="006C08E0" w:rsidRPr="00D748B1" w:rsidRDefault="006C08E0" w:rsidP="00F05ABE">
      <w:pPr>
        <w:pStyle w:val="30"/>
        <w:rPr>
          <w:lang w:eastAsia="zh-CN"/>
        </w:rPr>
      </w:pPr>
      <w:r w:rsidRPr="00D748B1">
        <w:rPr>
          <w:lang w:eastAsia="zh-CN"/>
        </w:rPr>
        <w:t>编辑系统变量</w:t>
      </w:r>
      <w:r w:rsidRPr="00D748B1">
        <w:rPr>
          <w:lang w:eastAsia="zh-CN"/>
        </w:rPr>
        <w:t>“path”</w:t>
      </w:r>
      <w:r w:rsidR="00D748B1">
        <w:rPr>
          <w:rFonts w:hint="eastAsia"/>
          <w:lang w:eastAsia="zh-CN"/>
        </w:rPr>
        <w:t>。</w:t>
      </w:r>
    </w:p>
    <w:p w14:paraId="634FCC65" w14:textId="6B765829" w:rsidR="006C08E0" w:rsidRPr="00D748B1" w:rsidRDefault="00420003" w:rsidP="002176D9">
      <w:pPr>
        <w:pStyle w:val="1e"/>
      </w:pPr>
      <w:r w:rsidRPr="00FB5D8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4F6773A" wp14:editId="4DC6C0EE">
                <wp:simplePos x="0" y="0"/>
                <wp:positionH relativeFrom="column">
                  <wp:posOffset>1712448</wp:posOffset>
                </wp:positionH>
                <wp:positionV relativeFrom="paragraph">
                  <wp:posOffset>385250</wp:posOffset>
                </wp:positionV>
                <wp:extent cx="2168183" cy="263525"/>
                <wp:effectExtent l="19050" t="19050" r="22860" b="2222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8183" cy="263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4C83E" id="矩形 50" o:spid="_x0000_s1026" style="position:absolute;left:0;text-align:left;margin-left:134.85pt;margin-top:30.35pt;width:170.7pt;height:20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" filled="f" strokecolor="#c7000b" strokeweight="2.25pt"/>
            </w:pict>
          </mc:Fallback>
        </mc:AlternateContent>
      </w:r>
      <w:r w:rsidR="00FB5D83" w:rsidRPr="00FB5D83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59B02AD" wp14:editId="3620FF6D">
                <wp:simplePos x="0" y="0"/>
                <wp:positionH relativeFrom="column">
                  <wp:posOffset>1689002</wp:posOffset>
                </wp:positionH>
                <wp:positionV relativeFrom="paragraph">
                  <wp:posOffset>678327</wp:posOffset>
                </wp:positionV>
                <wp:extent cx="2179906" cy="263769"/>
                <wp:effectExtent l="19050" t="19050" r="11430" b="2222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906" cy="2637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7C6DE" id="矩形 51" o:spid="_x0000_s1026" style="position:absolute;left:0;text-align:left;margin-left:133pt;margin-top:53.4pt;width:171.65pt;height:20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" filled="f" strokecolor="#c7000b" strokeweight="2.25pt"/>
            </w:pict>
          </mc:Fallback>
        </mc:AlternateContent>
      </w:r>
      <w:r w:rsidR="006C08E0" w:rsidRPr="00D748B1">
        <w:rPr>
          <w:noProof/>
        </w:rPr>
        <w:drawing>
          <wp:inline distT="0" distB="0" distL="0" distR="0" wp14:anchorId="138B730C" wp14:editId="1BAA67C1">
            <wp:extent cx="5454000" cy="1296000"/>
            <wp:effectExtent l="19050" t="19050" r="13970" b="19050"/>
            <wp:docPr id="13" name="图片 13" descr="C:\Users\swx941157\AppData\Roaming\eSpace_Desktop\UserData\swx941157\imagefiles\BAAFB34E-8680-403E-B0F9-1A3DFCA25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AFB34E-8680-403E-B0F9-1A3DFCA25500" descr="C:\Users\swx941157\AppData\Roaming\eSpace_Desktop\UserData\swx941157\imagefiles\BAAFB34E-8680-403E-B0F9-1A3DFCA255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5"/>
                    <a:stretch/>
                  </pic:blipFill>
                  <pic:spPr bwMode="auto">
                    <a:xfrm>
                      <a:off x="0" y="0"/>
                      <a:ext cx="5454000" cy="1296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0EEF3" w14:textId="42B84B5D" w:rsidR="006C08E0" w:rsidRPr="00D748B1" w:rsidRDefault="006C08E0" w:rsidP="002176D9">
      <w:pPr>
        <w:pStyle w:val="1e"/>
        <w:rPr>
          <w:b/>
          <w:color w:val="FF0000"/>
        </w:rPr>
      </w:pPr>
      <w:r w:rsidRPr="00D748B1">
        <w:t>在变量值最后输入</w:t>
      </w:r>
      <w:r w:rsidRPr="00D748B1">
        <w:t xml:space="preserve"> %JAVA_HOME%\bin;%JAVA_HOME%\</w:t>
      </w:r>
      <w:proofErr w:type="spellStart"/>
      <w:r w:rsidRPr="00D748B1">
        <w:t>jre</w:t>
      </w:r>
      <w:proofErr w:type="spellEnd"/>
      <w:r w:rsidRPr="00D748B1">
        <w:t>\bin;</w:t>
      </w:r>
      <w:r w:rsidRPr="00FB5D83">
        <w:rPr>
          <w:b/>
          <w:color w:val="C7000B"/>
        </w:rPr>
        <w:t>（注意原来</w:t>
      </w:r>
      <w:r w:rsidRPr="00FB5D83">
        <w:rPr>
          <w:b/>
          <w:color w:val="C7000B"/>
        </w:rPr>
        <w:t>Path</w:t>
      </w:r>
      <w:r w:rsidRPr="00FB5D83">
        <w:rPr>
          <w:b/>
          <w:color w:val="C7000B"/>
        </w:rPr>
        <w:t>的变量值末尾有没有</w:t>
      </w:r>
      <w:r w:rsidRPr="00FB5D83">
        <w:rPr>
          <w:b/>
          <w:color w:val="C7000B"/>
        </w:rPr>
        <w:t>;</w:t>
      </w:r>
      <w:r w:rsidRPr="00FB5D83">
        <w:rPr>
          <w:b/>
          <w:color w:val="C7000B"/>
        </w:rPr>
        <w:t>号，如果没有，先输入；号再输入上面的代码）。</w:t>
      </w:r>
    </w:p>
    <w:p w14:paraId="332FFAC3" w14:textId="091AC71E" w:rsidR="006C08E0" w:rsidRPr="00D748B1" w:rsidRDefault="006C08E0" w:rsidP="00F05ABE">
      <w:pPr>
        <w:pStyle w:val="30"/>
      </w:pPr>
      <w:proofErr w:type="spellStart"/>
      <w:r w:rsidRPr="00D748B1">
        <w:t>新建系统变量</w:t>
      </w:r>
      <w:r w:rsidRPr="00D748B1">
        <w:t>“CLASSPATH”</w:t>
      </w:r>
      <w:r w:rsidRPr="00D748B1">
        <w:t>变量</w:t>
      </w:r>
      <w:r w:rsidR="00F26AA8" w:rsidRPr="00D748B1">
        <w:t>，输入</w:t>
      </w:r>
      <w:proofErr w:type="spellEnd"/>
      <w:r w:rsidR="00F26AA8" w:rsidRPr="00D748B1">
        <w:t>“.”</w:t>
      </w:r>
      <w:r w:rsidR="00420003" w:rsidRPr="00420003">
        <w:t xml:space="preserve"> </w:t>
      </w:r>
      <w:proofErr w:type="spellStart"/>
      <w:r w:rsidR="00F26AA8" w:rsidRPr="00D748B1">
        <w:t>即可</w:t>
      </w:r>
      <w:proofErr w:type="spellEnd"/>
      <w:r w:rsidRPr="00D748B1">
        <w:t>。</w:t>
      </w:r>
    </w:p>
    <w:p w14:paraId="774C8917" w14:textId="5F50038B" w:rsidR="006C08E0" w:rsidRPr="00D748B1" w:rsidRDefault="00420003" w:rsidP="002176D9">
      <w:pPr>
        <w:pStyle w:val="1e"/>
      </w:pP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1A9AFF9" wp14:editId="644D43FE">
                <wp:simplePos x="0" y="0"/>
                <wp:positionH relativeFrom="column">
                  <wp:posOffset>1713230</wp:posOffset>
                </wp:positionH>
                <wp:positionV relativeFrom="paragraph">
                  <wp:posOffset>392430</wp:posOffset>
                </wp:positionV>
                <wp:extent cx="732155" cy="263525"/>
                <wp:effectExtent l="19050" t="19050" r="10795" b="2222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155" cy="263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16950" id="矩形 52" o:spid="_x0000_s1026" style="position:absolute;left:0;text-align:left;margin-left:134.9pt;margin-top:30.9pt;width:57.65pt;height:20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" filled="f" strokecolor="#c7000b" strokeweight="2.25pt"/>
            </w:pict>
          </mc:Fallback>
        </mc:AlternateContent>
      </w: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35B3B3B" wp14:editId="688AD5EC">
                <wp:simplePos x="0" y="0"/>
                <wp:positionH relativeFrom="column">
                  <wp:posOffset>1712448</wp:posOffset>
                </wp:positionH>
                <wp:positionV relativeFrom="paragraph">
                  <wp:posOffset>688633</wp:posOffset>
                </wp:positionV>
                <wp:extent cx="732693" cy="263427"/>
                <wp:effectExtent l="19050" t="19050" r="10795" b="2286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693" cy="2634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A745A" id="矩形 53" o:spid="_x0000_s1026" style="position:absolute;left:0;text-align:left;margin-left:134.85pt;margin-top:54.2pt;width:57.7pt;height:20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" filled="f" strokecolor="#c7000b" strokeweight="2.25pt"/>
            </w:pict>
          </mc:Fallback>
        </mc:AlternateContent>
      </w:r>
      <w:r w:rsidR="008A5D8F">
        <w:rPr>
          <w:noProof/>
        </w:rPr>
        <w:drawing>
          <wp:inline distT="0" distB="0" distL="0" distR="0" wp14:anchorId="1BA4CB8F" wp14:editId="1C21DB2F">
            <wp:extent cx="5454000" cy="1404000"/>
            <wp:effectExtent l="19050" t="19050" r="13970" b="24765"/>
            <wp:docPr id="105" name="图片 105" descr="C:\Users\swx941157\AppData\Roaming\eSpace_Desktop\UserData\swx941157\imagefiles\CA7201CF-5D75-4CEC-8377-EDBF5E73D2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7201CF-5D75-4CEC-8377-EDBF5E73D2E0" descr="C:\Users\swx941157\AppData\Roaming\eSpace_Desktop\UserData\swx941157\imagefiles\CA7201CF-5D75-4CEC-8377-EDBF5E73D2E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3" r="695" b="2794"/>
                    <a:stretch/>
                  </pic:blipFill>
                  <pic:spPr bwMode="auto">
                    <a:xfrm>
                      <a:off x="0" y="0"/>
                      <a:ext cx="5454000" cy="1404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B1572" w14:textId="49777A73" w:rsidR="00F26AA8" w:rsidRPr="00D748B1" w:rsidRDefault="00F26AA8" w:rsidP="00F05ABE">
      <w:pPr>
        <w:pStyle w:val="30"/>
      </w:pPr>
      <w:proofErr w:type="spellStart"/>
      <w:r w:rsidRPr="00D748B1">
        <w:t>系统变量配置完毕，查询检验是否配置成功，运行</w:t>
      </w:r>
      <w:r w:rsidRPr="00D748B1">
        <w:t>cmd</w:t>
      </w:r>
      <w:proofErr w:type="spellEnd"/>
      <w:r w:rsidRPr="00D748B1">
        <w:t xml:space="preserve"> </w:t>
      </w:r>
      <w:proofErr w:type="spellStart"/>
      <w:r w:rsidRPr="00D748B1">
        <w:t>输入</w:t>
      </w:r>
      <w:r w:rsidRPr="00D748B1">
        <w:t>java</w:t>
      </w:r>
      <w:proofErr w:type="spellEnd"/>
      <w:r w:rsidRPr="00D748B1">
        <w:t xml:space="preserve"> -</w:t>
      </w:r>
      <w:proofErr w:type="spellStart"/>
      <w:r w:rsidRPr="00D748B1">
        <w:t>version</w:t>
      </w:r>
      <w:r w:rsidRPr="00D748B1">
        <w:t>（</w:t>
      </w:r>
      <w:r w:rsidRPr="00D748B1">
        <w:t>java</w:t>
      </w:r>
      <w:r w:rsidRPr="00D748B1">
        <w:t>和</w:t>
      </w:r>
      <w:proofErr w:type="spellEnd"/>
      <w:r w:rsidRPr="00D748B1">
        <w:t xml:space="preserve"> -</w:t>
      </w:r>
      <w:proofErr w:type="spellStart"/>
      <w:r w:rsidRPr="00D748B1">
        <w:t>version</w:t>
      </w:r>
      <w:r w:rsidRPr="00D748B1">
        <w:t>之间有空格</w:t>
      </w:r>
      <w:proofErr w:type="spellEnd"/>
      <w:r w:rsidRPr="00D748B1">
        <w:t>）</w:t>
      </w:r>
      <w:r w:rsidR="00D748B1">
        <w:rPr>
          <w:rFonts w:hint="eastAsia"/>
        </w:rPr>
        <w:t>。</w:t>
      </w:r>
    </w:p>
    <w:p w14:paraId="7D3F8D51" w14:textId="0A0C2C0A" w:rsidR="00F26AA8" w:rsidRPr="00D748B1" w:rsidRDefault="00F26AA8" w:rsidP="002176D9">
      <w:pPr>
        <w:pStyle w:val="affffff5"/>
      </w:pPr>
      <w:r w:rsidRPr="00D748B1">
        <w:t>C:\Users\xxxxx</w:t>
      </w:r>
      <w:r w:rsidR="00882911" w:rsidRPr="00D748B1">
        <w:t>&gt;</w:t>
      </w:r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java -version</w:t>
      </w:r>
    </w:p>
    <w:p w14:paraId="20DC7DA0" w14:textId="43C414CE" w:rsidR="00F26AA8" w:rsidRPr="00D748B1" w:rsidRDefault="00F26AA8" w:rsidP="002176D9">
      <w:pPr>
        <w:pStyle w:val="1e"/>
      </w:pPr>
      <w:r w:rsidRPr="00D748B1">
        <w:t>如下所示，显示版本信息，则说明安装和配置成功。</w:t>
      </w:r>
    </w:p>
    <w:p w14:paraId="31731101" w14:textId="77777777" w:rsidR="00A307EC" w:rsidRPr="00D748B1" w:rsidRDefault="00A307EC" w:rsidP="002176D9">
      <w:pPr>
        <w:pStyle w:val="affffff5"/>
      </w:pPr>
      <w:r w:rsidRPr="00D748B1">
        <w:t>java version "1.8.0_261"</w:t>
      </w:r>
    </w:p>
    <w:p w14:paraId="2660288F" w14:textId="77777777" w:rsidR="00A307EC" w:rsidRPr="00D748B1" w:rsidRDefault="00A307EC" w:rsidP="002176D9">
      <w:pPr>
        <w:pStyle w:val="affffff5"/>
      </w:pPr>
      <w:r w:rsidRPr="00D748B1">
        <w:t>Java(TM) SE Runtime Environment (build 1.8.0_261-b12)</w:t>
      </w:r>
    </w:p>
    <w:p w14:paraId="149DE3F6" w14:textId="5200BD94" w:rsidR="00A307EC" w:rsidRPr="00D748B1" w:rsidRDefault="00A307EC" w:rsidP="002176D9">
      <w:pPr>
        <w:pStyle w:val="affffff5"/>
      </w:pPr>
      <w:r w:rsidRPr="00D748B1">
        <w:t xml:space="preserve">Java </w:t>
      </w:r>
      <w:proofErr w:type="spellStart"/>
      <w:r w:rsidRPr="00D748B1">
        <w:t>HotSpot</w:t>
      </w:r>
      <w:proofErr w:type="spellEnd"/>
      <w:r w:rsidRPr="00D748B1">
        <w:t>(TM) 64-Bit Server VM (build 25.261-b12, mixed mode)</w:t>
      </w:r>
    </w:p>
    <w:p w14:paraId="12E245BB" w14:textId="29BC3A5F" w:rsidR="00EE7FF6" w:rsidRPr="00D748B1" w:rsidRDefault="00CC2462" w:rsidP="00EE7FF6">
      <w:pPr>
        <w:pStyle w:val="3"/>
        <w:numPr>
          <w:ilvl w:val="2"/>
          <w:numId w:val="4"/>
        </w:numPr>
        <w:rPr>
          <w:rFonts w:cs="Huawei Sans"/>
        </w:rPr>
      </w:pPr>
      <w:bookmarkStart w:id="39" w:name="_Toc77237456"/>
      <w:r w:rsidRPr="00D748B1">
        <w:rPr>
          <w:rFonts w:cs="Huawei Sans"/>
        </w:rPr>
        <w:t>连接</w:t>
      </w:r>
      <w:r w:rsidRPr="00D748B1">
        <w:rPr>
          <w:rFonts w:cs="Huawei Sans"/>
        </w:rPr>
        <w:t>openGauss</w:t>
      </w:r>
      <w:r w:rsidRPr="00D748B1">
        <w:rPr>
          <w:rFonts w:cs="Huawei Sans"/>
        </w:rPr>
        <w:t>并执行</w:t>
      </w:r>
      <w:r w:rsidRPr="00D748B1">
        <w:rPr>
          <w:rFonts w:cs="Huawei Sans"/>
        </w:rPr>
        <w:t>java</w:t>
      </w:r>
      <w:r w:rsidRPr="00D748B1">
        <w:rPr>
          <w:rFonts w:cs="Huawei Sans"/>
        </w:rPr>
        <w:t>代码</w:t>
      </w:r>
      <w:bookmarkEnd w:id="39"/>
    </w:p>
    <w:p w14:paraId="52993A43" w14:textId="3241E630" w:rsidR="004C18F3" w:rsidRPr="00D748B1" w:rsidRDefault="00EE7FF6" w:rsidP="00F05ABE">
      <w:pPr>
        <w:pStyle w:val="30"/>
      </w:pPr>
      <w:r w:rsidRPr="00D748B1">
        <w:t>使用</w:t>
      </w:r>
      <w:r w:rsidRPr="00D748B1">
        <w:t>Java</w:t>
      </w:r>
      <w:r w:rsidRPr="00D748B1">
        <w:t>程序连接数据库并进行查询（注：</w:t>
      </w:r>
      <w:r w:rsidR="009C1848" w:rsidRPr="00D748B1">
        <w:t>请用户根据实际情况替换红字内容</w:t>
      </w:r>
      <w:r w:rsidRPr="00D748B1">
        <w:t>，修改</w:t>
      </w:r>
      <w:r w:rsidRPr="00D748B1">
        <w:t>jdbc:postgresql://</w:t>
      </w:r>
      <w:r w:rsidRPr="00420003">
        <w:rPr>
          <w:b/>
          <w:color w:val="C7000B"/>
        </w:rPr>
        <w:t>公网</w:t>
      </w:r>
      <w:r w:rsidRPr="00420003">
        <w:rPr>
          <w:b/>
          <w:color w:val="C7000B"/>
        </w:rPr>
        <w:t>IP</w:t>
      </w:r>
      <w:r w:rsidRPr="00D748B1">
        <w:t>:26000/</w:t>
      </w:r>
      <w:proofErr w:type="spellStart"/>
      <w:r w:rsidRPr="00D748B1">
        <w:t>demo</w:t>
      </w:r>
      <w:r w:rsidRPr="00D748B1">
        <w:t>中公网</w:t>
      </w:r>
      <w:r w:rsidRPr="00D748B1">
        <w:t>IP</w:t>
      </w:r>
      <w:r w:rsidRPr="00D748B1">
        <w:t>信息，</w:t>
      </w:r>
      <w:r w:rsidRPr="00D748B1">
        <w:t>USER</w:t>
      </w:r>
      <w:proofErr w:type="spellEnd"/>
      <w:r w:rsidRPr="00D748B1">
        <w:t xml:space="preserve"> = "</w:t>
      </w:r>
      <w:proofErr w:type="spellStart"/>
      <w:r w:rsidRPr="00420003">
        <w:rPr>
          <w:b/>
          <w:color w:val="C7000B"/>
        </w:rPr>
        <w:t>dbuser</w:t>
      </w:r>
      <w:r w:rsidRPr="00D748B1">
        <w:t>"</w:t>
      </w:r>
      <w:r w:rsidRPr="00D748B1">
        <w:t>连接数据库的用户及密码</w:t>
      </w:r>
      <w:r w:rsidRPr="00D748B1">
        <w:t>PASS</w:t>
      </w:r>
      <w:proofErr w:type="spellEnd"/>
      <w:r w:rsidRPr="00D748B1">
        <w:t xml:space="preserve"> = "</w:t>
      </w:r>
      <w:r w:rsidRPr="00420003">
        <w:rPr>
          <w:b/>
          <w:color w:val="C7000B"/>
        </w:rPr>
        <w:t>Gauss#3demo</w:t>
      </w:r>
      <w:r w:rsidRPr="00D748B1">
        <w:t>"</w:t>
      </w:r>
      <w:r w:rsidRPr="00D748B1">
        <w:t>）</w:t>
      </w:r>
      <w:r w:rsidR="00420FC7" w:rsidRPr="00D748B1">
        <w:t>。</w:t>
      </w:r>
    </w:p>
    <w:p w14:paraId="02A1A3B7" w14:textId="571ACA81" w:rsidR="007D2B68" w:rsidRPr="00D748B1" w:rsidRDefault="007D2B68" w:rsidP="002176D9">
      <w:pPr>
        <w:pStyle w:val="1e"/>
      </w:pPr>
      <w:r w:rsidRPr="00D748B1">
        <w:t>在</w:t>
      </w:r>
      <w:r w:rsidRPr="00D748B1">
        <w:t>d:\Download\</w:t>
      </w:r>
      <w:r w:rsidRPr="00D748B1">
        <w:t>中创建</w:t>
      </w:r>
      <w:r w:rsidRPr="00D748B1">
        <w:t>openGaussDemo.java</w:t>
      </w:r>
      <w:r w:rsidRPr="00D748B1">
        <w:t>文件，文件内容如如下，注意红字部分要按照实际情况进行替换：</w:t>
      </w:r>
    </w:p>
    <w:p w14:paraId="5EEB9BD8" w14:textId="77777777" w:rsidR="00EE7FF6" w:rsidRPr="00D748B1" w:rsidRDefault="00EE7FF6" w:rsidP="002176D9">
      <w:pPr>
        <w:pStyle w:val="affffff5"/>
      </w:pPr>
      <w:r w:rsidRPr="00D748B1">
        <w:t xml:space="preserve">import </w:t>
      </w:r>
      <w:proofErr w:type="spellStart"/>
      <w:r w:rsidRPr="00D748B1">
        <w:t>java.sql</w:t>
      </w:r>
      <w:proofErr w:type="spellEnd"/>
      <w:r w:rsidRPr="00D748B1">
        <w:t xml:space="preserve">.*; </w:t>
      </w:r>
    </w:p>
    <w:p w14:paraId="0FC6867D" w14:textId="77777777" w:rsidR="00EE7FF6" w:rsidRPr="00D748B1" w:rsidRDefault="00EE7FF6" w:rsidP="002176D9">
      <w:pPr>
        <w:pStyle w:val="affffff5"/>
      </w:pPr>
      <w:r w:rsidRPr="00D748B1">
        <w:t xml:space="preserve">public class </w:t>
      </w:r>
      <w:proofErr w:type="spellStart"/>
      <w:r w:rsidRPr="00D748B1">
        <w:t>openGaussDemo</w:t>
      </w:r>
      <w:proofErr w:type="spellEnd"/>
      <w:r w:rsidRPr="00D748B1">
        <w:t xml:space="preserve"> {</w:t>
      </w:r>
    </w:p>
    <w:p w14:paraId="4E2214CB" w14:textId="77777777" w:rsidR="00EE7FF6" w:rsidRPr="00D748B1" w:rsidRDefault="00EE7FF6" w:rsidP="002176D9">
      <w:pPr>
        <w:pStyle w:val="affffff5"/>
      </w:pPr>
      <w:r w:rsidRPr="00D748B1">
        <w:t xml:space="preserve"> </w:t>
      </w:r>
    </w:p>
    <w:p w14:paraId="0C84901B" w14:textId="77777777" w:rsidR="00EE7FF6" w:rsidRPr="00420003" w:rsidRDefault="00EE7FF6" w:rsidP="002176D9">
      <w:pPr>
        <w:pStyle w:val="affffff5"/>
      </w:pPr>
      <w:r w:rsidRPr="00D748B1">
        <w:t xml:space="preserve">   </w:t>
      </w:r>
      <w:r w:rsidRPr="00420003">
        <w:t xml:space="preserve"> static final String JDBC_DRIVER = "</w:t>
      </w:r>
      <w:proofErr w:type="spellStart"/>
      <w:r w:rsidRPr="00420003">
        <w:t>org.postgresql.Driver</w:t>
      </w:r>
      <w:proofErr w:type="spellEnd"/>
      <w:r w:rsidRPr="00420003">
        <w:t xml:space="preserve">";  </w:t>
      </w:r>
    </w:p>
    <w:p w14:paraId="549925E9" w14:textId="77777777" w:rsidR="00EE7FF6" w:rsidRPr="00420003" w:rsidRDefault="00EE7FF6" w:rsidP="002176D9">
      <w:pPr>
        <w:pStyle w:val="affffff5"/>
      </w:pPr>
      <w:r w:rsidRPr="00420003">
        <w:t xml:space="preserve">    static final String DB_URL = "</w:t>
      </w:r>
      <w:proofErr w:type="spellStart"/>
      <w:r w:rsidRPr="00420003">
        <w:t>jdbc:postgresql</w:t>
      </w:r>
      <w:proofErr w:type="spellEnd"/>
      <w:r w:rsidRPr="00420003">
        <w:t>://</w:t>
      </w:r>
      <w:r w:rsidRPr="00420003">
        <w:rPr>
          <w:b/>
          <w:color w:val="C7000B"/>
          <w:spacing w:val="0"/>
          <w:kern w:val="0"/>
        </w:rPr>
        <w:t>公网</w:t>
      </w:r>
      <w:r w:rsidRPr="00420003">
        <w:rPr>
          <w:b/>
          <w:color w:val="C7000B"/>
          <w:spacing w:val="0"/>
          <w:kern w:val="0"/>
        </w:rPr>
        <w:t>IP:</w:t>
      </w:r>
      <w:r w:rsidRPr="00420003">
        <w:t>26000/demo";</w:t>
      </w:r>
    </w:p>
    <w:p w14:paraId="2DD25D2C" w14:textId="0A92F5F0" w:rsidR="00EE7FF6" w:rsidRPr="00420003" w:rsidRDefault="00EE7FF6" w:rsidP="002176D9">
      <w:pPr>
        <w:pStyle w:val="affffff5"/>
      </w:pPr>
      <w:r w:rsidRPr="00420003">
        <w:t xml:space="preserve">      // </w:t>
      </w:r>
      <w:r w:rsidRPr="00420003">
        <w:t>数据库的用户名与密码，需要根据自己的设置</w:t>
      </w:r>
    </w:p>
    <w:p w14:paraId="7A4D2D42" w14:textId="77777777" w:rsidR="00EE7FF6" w:rsidRPr="00420003" w:rsidRDefault="00EE7FF6" w:rsidP="002176D9">
      <w:pPr>
        <w:pStyle w:val="affffff5"/>
      </w:pPr>
      <w:r w:rsidRPr="00420003">
        <w:t xml:space="preserve">    static final String USER = "</w:t>
      </w:r>
      <w:proofErr w:type="spellStart"/>
      <w:r w:rsidRPr="00420003">
        <w:rPr>
          <w:b/>
          <w:color w:val="C7000B"/>
          <w:spacing w:val="0"/>
          <w:kern w:val="0"/>
        </w:rPr>
        <w:t>dbuser</w:t>
      </w:r>
      <w:proofErr w:type="spellEnd"/>
      <w:r w:rsidRPr="00420003">
        <w:t>";</w:t>
      </w:r>
    </w:p>
    <w:p w14:paraId="7DCE39BB" w14:textId="77777777" w:rsidR="00EE7FF6" w:rsidRPr="00420003" w:rsidRDefault="00EE7FF6" w:rsidP="002176D9">
      <w:pPr>
        <w:pStyle w:val="affffff5"/>
      </w:pPr>
      <w:r w:rsidRPr="00420003">
        <w:t xml:space="preserve">    static final String PASS = "</w:t>
      </w:r>
      <w:r w:rsidRPr="00420003">
        <w:rPr>
          <w:b/>
          <w:color w:val="C7000B"/>
          <w:spacing w:val="0"/>
          <w:kern w:val="0"/>
        </w:rPr>
        <w:t>Gauss#3demo</w:t>
      </w:r>
      <w:r w:rsidRPr="00420003">
        <w:t>";</w:t>
      </w:r>
    </w:p>
    <w:p w14:paraId="1A9B64F8" w14:textId="42F1B867" w:rsidR="00EE7FF6" w:rsidRPr="00D748B1" w:rsidRDefault="00EE7FF6" w:rsidP="002176D9">
      <w:pPr>
        <w:pStyle w:val="affffff5"/>
      </w:pPr>
      <w:r w:rsidRPr="00D748B1">
        <w:lastRenderedPageBreak/>
        <w:t xml:space="preserve">     public static void main(String[] </w:t>
      </w:r>
      <w:proofErr w:type="spellStart"/>
      <w:r w:rsidRPr="00D748B1">
        <w:t>args</w:t>
      </w:r>
      <w:proofErr w:type="spellEnd"/>
      <w:r w:rsidRPr="00D748B1">
        <w:t>) {</w:t>
      </w:r>
    </w:p>
    <w:p w14:paraId="567D3E02" w14:textId="77777777" w:rsidR="00EE7FF6" w:rsidRPr="00D748B1" w:rsidRDefault="00EE7FF6" w:rsidP="002176D9">
      <w:pPr>
        <w:pStyle w:val="affffff5"/>
      </w:pPr>
      <w:r w:rsidRPr="00D748B1">
        <w:t xml:space="preserve">        Connection conn = null;</w:t>
      </w:r>
    </w:p>
    <w:p w14:paraId="1DC0AA3F" w14:textId="77777777" w:rsidR="00EE7FF6" w:rsidRPr="00D748B1" w:rsidRDefault="00EE7FF6" w:rsidP="002176D9">
      <w:pPr>
        <w:pStyle w:val="affffff5"/>
      </w:pPr>
      <w:r w:rsidRPr="00D748B1">
        <w:t xml:space="preserve">        Statement </w:t>
      </w:r>
      <w:proofErr w:type="spellStart"/>
      <w:r w:rsidRPr="00D748B1">
        <w:t>stmt</w:t>
      </w:r>
      <w:proofErr w:type="spellEnd"/>
      <w:r w:rsidRPr="00D748B1">
        <w:t xml:space="preserve"> = null;</w:t>
      </w:r>
    </w:p>
    <w:p w14:paraId="034FEC5C" w14:textId="77777777" w:rsidR="00EE7FF6" w:rsidRPr="00D748B1" w:rsidRDefault="00EE7FF6" w:rsidP="002176D9">
      <w:pPr>
        <w:pStyle w:val="affffff5"/>
      </w:pPr>
      <w:r w:rsidRPr="00D748B1">
        <w:t xml:space="preserve">        try{</w:t>
      </w:r>
    </w:p>
    <w:p w14:paraId="2C2B451D" w14:textId="77777777" w:rsidR="00EE7FF6" w:rsidRPr="00D748B1" w:rsidRDefault="00EE7FF6" w:rsidP="002176D9">
      <w:pPr>
        <w:pStyle w:val="affffff5"/>
      </w:pPr>
      <w:r w:rsidRPr="00D748B1">
        <w:t xml:space="preserve">            // </w:t>
      </w:r>
      <w:r w:rsidRPr="00D748B1">
        <w:t>注册</w:t>
      </w:r>
      <w:r w:rsidRPr="00D748B1">
        <w:t xml:space="preserve"> JDBC </w:t>
      </w:r>
      <w:r w:rsidRPr="00D748B1">
        <w:t>驱动</w:t>
      </w:r>
    </w:p>
    <w:p w14:paraId="13072C27" w14:textId="77777777" w:rsidR="00EE7FF6" w:rsidRPr="00D748B1" w:rsidRDefault="00EE7FF6" w:rsidP="002176D9">
      <w:pPr>
        <w:pStyle w:val="affffff5"/>
      </w:pPr>
      <w:r w:rsidRPr="00D748B1">
        <w:t xml:space="preserve">            </w:t>
      </w:r>
      <w:proofErr w:type="spellStart"/>
      <w:r w:rsidRPr="00D748B1">
        <w:t>Class.forName</w:t>
      </w:r>
      <w:proofErr w:type="spellEnd"/>
      <w:r w:rsidRPr="00D748B1">
        <w:t>(JDBC_DRIVER);</w:t>
      </w:r>
    </w:p>
    <w:p w14:paraId="15358AA5" w14:textId="77777777" w:rsidR="00EE7FF6" w:rsidRPr="00D748B1" w:rsidRDefault="00EE7FF6" w:rsidP="002176D9">
      <w:pPr>
        <w:pStyle w:val="affffff5"/>
      </w:pPr>
      <w:r w:rsidRPr="00D748B1">
        <w:t xml:space="preserve">        </w:t>
      </w:r>
    </w:p>
    <w:p w14:paraId="42149171" w14:textId="77777777" w:rsidR="00EE7FF6" w:rsidRPr="00D748B1" w:rsidRDefault="00EE7FF6" w:rsidP="002176D9">
      <w:pPr>
        <w:pStyle w:val="affffff5"/>
      </w:pPr>
      <w:r w:rsidRPr="00D748B1">
        <w:t xml:space="preserve">            // </w:t>
      </w:r>
      <w:r w:rsidRPr="00D748B1">
        <w:t>打开链接</w:t>
      </w:r>
    </w:p>
    <w:p w14:paraId="2A1C6A0E" w14:textId="77777777" w:rsidR="00EE7FF6" w:rsidRPr="00D748B1" w:rsidRDefault="00EE7FF6" w:rsidP="002176D9">
      <w:pPr>
        <w:pStyle w:val="affffff5"/>
      </w:pPr>
      <w:r w:rsidRPr="00D748B1">
        <w:t xml:space="preserve">            </w:t>
      </w:r>
      <w:proofErr w:type="spellStart"/>
      <w:r w:rsidRPr="00D748B1">
        <w:t>System.out.println</w:t>
      </w:r>
      <w:proofErr w:type="spellEnd"/>
      <w:r w:rsidRPr="00D748B1">
        <w:t>("</w:t>
      </w:r>
      <w:r w:rsidRPr="00D748B1">
        <w:t>连接数据库</w:t>
      </w:r>
      <w:r w:rsidRPr="00D748B1">
        <w:t>...");</w:t>
      </w:r>
    </w:p>
    <w:p w14:paraId="1F1D51F0" w14:textId="77777777" w:rsidR="00EE7FF6" w:rsidRPr="00D748B1" w:rsidRDefault="00EE7FF6" w:rsidP="002176D9">
      <w:pPr>
        <w:pStyle w:val="affffff5"/>
      </w:pPr>
      <w:r w:rsidRPr="00D748B1">
        <w:t xml:space="preserve">            conn = </w:t>
      </w:r>
      <w:proofErr w:type="spellStart"/>
      <w:r w:rsidRPr="00D748B1">
        <w:t>DriverManager.getConnection</w:t>
      </w:r>
      <w:proofErr w:type="spellEnd"/>
      <w:r w:rsidRPr="00D748B1">
        <w:t>(DB_URL,USER,PASS);</w:t>
      </w:r>
    </w:p>
    <w:p w14:paraId="42DD162A" w14:textId="77777777" w:rsidR="00EE7FF6" w:rsidRPr="00D748B1" w:rsidRDefault="00EE7FF6" w:rsidP="002176D9">
      <w:pPr>
        <w:pStyle w:val="affffff5"/>
      </w:pPr>
      <w:r w:rsidRPr="00D748B1">
        <w:t xml:space="preserve">        </w:t>
      </w:r>
    </w:p>
    <w:p w14:paraId="36A82904" w14:textId="77777777" w:rsidR="00EE7FF6" w:rsidRPr="00D748B1" w:rsidRDefault="00EE7FF6" w:rsidP="002176D9">
      <w:pPr>
        <w:pStyle w:val="affffff5"/>
      </w:pPr>
      <w:r w:rsidRPr="00D748B1">
        <w:t xml:space="preserve">            // </w:t>
      </w:r>
      <w:r w:rsidRPr="00D748B1">
        <w:t>执行查询</w:t>
      </w:r>
    </w:p>
    <w:p w14:paraId="6C3A5D89" w14:textId="77777777" w:rsidR="00EE7FF6" w:rsidRPr="00D748B1" w:rsidRDefault="00EE7FF6" w:rsidP="002176D9">
      <w:pPr>
        <w:pStyle w:val="affffff5"/>
      </w:pPr>
      <w:r w:rsidRPr="00D748B1">
        <w:t xml:space="preserve">            </w:t>
      </w:r>
      <w:proofErr w:type="spellStart"/>
      <w:r w:rsidRPr="00D748B1">
        <w:t>System.out.println</w:t>
      </w:r>
      <w:proofErr w:type="spellEnd"/>
      <w:r w:rsidRPr="00D748B1">
        <w:t xml:space="preserve">(" </w:t>
      </w:r>
      <w:r w:rsidRPr="00D748B1">
        <w:t>实例化</w:t>
      </w:r>
      <w:r w:rsidRPr="00D748B1">
        <w:t>Statement</w:t>
      </w:r>
      <w:r w:rsidRPr="00D748B1">
        <w:t>对象</w:t>
      </w:r>
      <w:r w:rsidRPr="00D748B1">
        <w:t>...");</w:t>
      </w:r>
    </w:p>
    <w:p w14:paraId="16233DDE" w14:textId="77777777" w:rsidR="00EE7FF6" w:rsidRPr="00D748B1" w:rsidRDefault="00EE7FF6" w:rsidP="002176D9">
      <w:pPr>
        <w:pStyle w:val="affffff5"/>
      </w:pPr>
      <w:r w:rsidRPr="00D748B1">
        <w:t xml:space="preserve">            </w:t>
      </w:r>
      <w:proofErr w:type="spellStart"/>
      <w:r w:rsidRPr="00D748B1">
        <w:t>stmt</w:t>
      </w:r>
      <w:proofErr w:type="spellEnd"/>
      <w:r w:rsidRPr="00D748B1">
        <w:t xml:space="preserve"> = </w:t>
      </w:r>
      <w:proofErr w:type="spellStart"/>
      <w:r w:rsidRPr="00D748B1">
        <w:t>conn.createStatement</w:t>
      </w:r>
      <w:proofErr w:type="spellEnd"/>
      <w:r w:rsidRPr="00D748B1">
        <w:t>();</w:t>
      </w:r>
    </w:p>
    <w:p w14:paraId="6109331B" w14:textId="77777777" w:rsidR="00EE7FF6" w:rsidRPr="00D748B1" w:rsidRDefault="00EE7FF6" w:rsidP="002176D9">
      <w:pPr>
        <w:pStyle w:val="affffff5"/>
      </w:pPr>
      <w:r w:rsidRPr="00D748B1">
        <w:t xml:space="preserve">            String </w:t>
      </w:r>
      <w:proofErr w:type="spellStart"/>
      <w:r w:rsidRPr="00D748B1">
        <w:t>sql</w:t>
      </w:r>
      <w:proofErr w:type="spellEnd"/>
      <w:r w:rsidRPr="00D748B1">
        <w:t>;</w:t>
      </w:r>
    </w:p>
    <w:p w14:paraId="38FA7B42" w14:textId="695B49DB" w:rsidR="00EE7FF6" w:rsidRPr="00D748B1" w:rsidRDefault="00EE7FF6" w:rsidP="002176D9">
      <w:pPr>
        <w:pStyle w:val="affffff5"/>
      </w:pPr>
      <w:r w:rsidRPr="00D748B1">
        <w:t xml:space="preserve">            </w:t>
      </w:r>
      <w:proofErr w:type="spellStart"/>
      <w:r w:rsidRPr="00D748B1">
        <w:t>sql</w:t>
      </w:r>
      <w:proofErr w:type="spellEnd"/>
      <w:r w:rsidRPr="00D748B1">
        <w:t xml:space="preserve"> = "SELECT id, name, </w:t>
      </w:r>
      <w:proofErr w:type="spellStart"/>
      <w:r w:rsidRPr="00D748B1">
        <w:t>url</w:t>
      </w:r>
      <w:proofErr w:type="spellEnd"/>
      <w:r w:rsidRPr="00D748B1">
        <w:t xml:space="preserve"> FROM </w:t>
      </w:r>
      <w:proofErr w:type="spellStart"/>
      <w:r w:rsidR="007D2B68" w:rsidRPr="00D748B1">
        <w:t>demo.websites</w:t>
      </w:r>
      <w:proofErr w:type="spellEnd"/>
      <w:r w:rsidRPr="00D748B1">
        <w:t>";</w:t>
      </w:r>
    </w:p>
    <w:p w14:paraId="7C5774C1" w14:textId="77777777" w:rsidR="00EE7FF6" w:rsidRPr="00D748B1" w:rsidRDefault="00EE7FF6" w:rsidP="002176D9">
      <w:pPr>
        <w:pStyle w:val="affffff5"/>
      </w:pPr>
      <w:r w:rsidRPr="00D748B1">
        <w:t xml:space="preserve">            </w:t>
      </w:r>
      <w:proofErr w:type="spellStart"/>
      <w:r w:rsidRPr="00D748B1">
        <w:t>ResultSet</w:t>
      </w:r>
      <w:proofErr w:type="spellEnd"/>
      <w:r w:rsidRPr="00D748B1">
        <w:t xml:space="preserve"> </w:t>
      </w:r>
      <w:proofErr w:type="spellStart"/>
      <w:r w:rsidRPr="00D748B1">
        <w:t>rs</w:t>
      </w:r>
      <w:proofErr w:type="spellEnd"/>
      <w:r w:rsidRPr="00D748B1">
        <w:t xml:space="preserve"> = </w:t>
      </w:r>
      <w:proofErr w:type="spellStart"/>
      <w:r w:rsidRPr="00D748B1">
        <w:t>stmt.executeQuery</w:t>
      </w:r>
      <w:proofErr w:type="spellEnd"/>
      <w:r w:rsidRPr="00D748B1">
        <w:t>(</w:t>
      </w:r>
      <w:proofErr w:type="spellStart"/>
      <w:r w:rsidRPr="00D748B1">
        <w:t>sql</w:t>
      </w:r>
      <w:proofErr w:type="spellEnd"/>
      <w:r w:rsidRPr="00D748B1">
        <w:t>);</w:t>
      </w:r>
    </w:p>
    <w:p w14:paraId="422711E4" w14:textId="77777777" w:rsidR="00EE7FF6" w:rsidRPr="00D748B1" w:rsidRDefault="00EE7FF6" w:rsidP="002176D9">
      <w:pPr>
        <w:pStyle w:val="affffff5"/>
      </w:pPr>
      <w:r w:rsidRPr="00D748B1">
        <w:t xml:space="preserve">        </w:t>
      </w:r>
    </w:p>
    <w:p w14:paraId="6FE62261" w14:textId="77777777" w:rsidR="00EE7FF6" w:rsidRPr="00D748B1" w:rsidRDefault="00EE7FF6" w:rsidP="002176D9">
      <w:pPr>
        <w:pStyle w:val="affffff5"/>
      </w:pPr>
      <w:r w:rsidRPr="00D748B1">
        <w:t xml:space="preserve">            // </w:t>
      </w:r>
      <w:r w:rsidRPr="00D748B1">
        <w:t>展开结果集数据库</w:t>
      </w:r>
    </w:p>
    <w:p w14:paraId="6AC1D92C" w14:textId="77777777" w:rsidR="00EE7FF6" w:rsidRPr="00D748B1" w:rsidRDefault="00EE7FF6" w:rsidP="002176D9">
      <w:pPr>
        <w:pStyle w:val="affffff5"/>
      </w:pPr>
      <w:r w:rsidRPr="00D748B1">
        <w:t xml:space="preserve">            while(</w:t>
      </w:r>
      <w:proofErr w:type="spellStart"/>
      <w:r w:rsidRPr="00D748B1">
        <w:t>rs.next</w:t>
      </w:r>
      <w:proofErr w:type="spellEnd"/>
      <w:r w:rsidRPr="00D748B1">
        <w:t>()){</w:t>
      </w:r>
    </w:p>
    <w:p w14:paraId="29B56998" w14:textId="77777777" w:rsidR="00EE7FF6" w:rsidRPr="00D748B1" w:rsidRDefault="00EE7FF6" w:rsidP="002176D9">
      <w:pPr>
        <w:pStyle w:val="affffff5"/>
      </w:pPr>
      <w:r w:rsidRPr="00D748B1">
        <w:t xml:space="preserve">                // </w:t>
      </w:r>
      <w:r w:rsidRPr="00D748B1">
        <w:t>通过字段检索</w:t>
      </w:r>
    </w:p>
    <w:p w14:paraId="2FA0A251" w14:textId="77777777" w:rsidR="00EE7FF6" w:rsidRPr="00D748B1" w:rsidRDefault="00EE7FF6" w:rsidP="002176D9">
      <w:pPr>
        <w:pStyle w:val="affffff5"/>
      </w:pPr>
      <w:r w:rsidRPr="00D748B1">
        <w:t xml:space="preserve">                int id  = </w:t>
      </w:r>
      <w:proofErr w:type="spellStart"/>
      <w:r w:rsidRPr="00D748B1">
        <w:t>rs.getInt</w:t>
      </w:r>
      <w:proofErr w:type="spellEnd"/>
      <w:r w:rsidRPr="00D748B1">
        <w:t>("id");</w:t>
      </w:r>
    </w:p>
    <w:p w14:paraId="407FDCCF" w14:textId="77777777" w:rsidR="00EE7FF6" w:rsidRPr="00D748B1" w:rsidRDefault="00EE7FF6" w:rsidP="002176D9">
      <w:pPr>
        <w:pStyle w:val="affffff5"/>
      </w:pPr>
      <w:r w:rsidRPr="00D748B1">
        <w:t xml:space="preserve">                String name = </w:t>
      </w:r>
      <w:proofErr w:type="spellStart"/>
      <w:r w:rsidRPr="00D748B1">
        <w:t>rs.getString</w:t>
      </w:r>
      <w:proofErr w:type="spellEnd"/>
      <w:r w:rsidRPr="00D748B1">
        <w:t>("name");</w:t>
      </w:r>
    </w:p>
    <w:p w14:paraId="0446D3CF" w14:textId="77777777" w:rsidR="00EE7FF6" w:rsidRPr="00D748B1" w:rsidRDefault="00EE7FF6" w:rsidP="002176D9">
      <w:pPr>
        <w:pStyle w:val="affffff5"/>
      </w:pPr>
      <w:r w:rsidRPr="00D748B1">
        <w:t xml:space="preserve">                String </w:t>
      </w:r>
      <w:proofErr w:type="spellStart"/>
      <w:r w:rsidRPr="00D748B1">
        <w:t>url</w:t>
      </w:r>
      <w:proofErr w:type="spellEnd"/>
      <w:r w:rsidRPr="00D748B1">
        <w:t xml:space="preserve"> = </w:t>
      </w:r>
      <w:proofErr w:type="spellStart"/>
      <w:r w:rsidRPr="00D748B1">
        <w:t>rs.getString</w:t>
      </w:r>
      <w:proofErr w:type="spellEnd"/>
      <w:r w:rsidRPr="00D748B1">
        <w:t>("</w:t>
      </w:r>
      <w:proofErr w:type="spellStart"/>
      <w:r w:rsidRPr="00D748B1">
        <w:t>url</w:t>
      </w:r>
      <w:proofErr w:type="spellEnd"/>
      <w:r w:rsidRPr="00D748B1">
        <w:t>");</w:t>
      </w:r>
    </w:p>
    <w:p w14:paraId="2C38612D" w14:textId="77777777" w:rsidR="00EE7FF6" w:rsidRPr="00D748B1" w:rsidRDefault="00EE7FF6" w:rsidP="002176D9">
      <w:pPr>
        <w:pStyle w:val="affffff5"/>
      </w:pPr>
      <w:r w:rsidRPr="00D748B1">
        <w:t xml:space="preserve">    </w:t>
      </w:r>
    </w:p>
    <w:p w14:paraId="09F4BEF0" w14:textId="77777777" w:rsidR="00EE7FF6" w:rsidRPr="00D748B1" w:rsidRDefault="00EE7FF6" w:rsidP="002176D9">
      <w:pPr>
        <w:pStyle w:val="affffff5"/>
      </w:pPr>
      <w:r w:rsidRPr="00D748B1">
        <w:t xml:space="preserve">                // </w:t>
      </w:r>
      <w:r w:rsidRPr="00D748B1">
        <w:t>输出数据</w:t>
      </w:r>
    </w:p>
    <w:p w14:paraId="0D4DAA86" w14:textId="77777777" w:rsidR="00EE7FF6" w:rsidRPr="00D748B1" w:rsidRDefault="00EE7FF6" w:rsidP="002176D9">
      <w:pPr>
        <w:pStyle w:val="affffff5"/>
      </w:pPr>
      <w:r w:rsidRPr="00D748B1">
        <w:t xml:space="preserve">                </w:t>
      </w:r>
      <w:proofErr w:type="spellStart"/>
      <w:r w:rsidRPr="00D748B1">
        <w:t>System.out.print</w:t>
      </w:r>
      <w:proofErr w:type="spellEnd"/>
      <w:r w:rsidRPr="00D748B1">
        <w:t>("ID: " + id);</w:t>
      </w:r>
    </w:p>
    <w:p w14:paraId="77938608" w14:textId="77777777" w:rsidR="00EE7FF6" w:rsidRPr="00D748B1" w:rsidRDefault="00EE7FF6" w:rsidP="002176D9">
      <w:pPr>
        <w:pStyle w:val="affffff5"/>
      </w:pPr>
      <w:r w:rsidRPr="00D748B1">
        <w:t xml:space="preserve">                </w:t>
      </w:r>
      <w:proofErr w:type="spellStart"/>
      <w:r w:rsidRPr="00D748B1">
        <w:t>System.out.print</w:t>
      </w:r>
      <w:proofErr w:type="spellEnd"/>
      <w:r w:rsidRPr="00D748B1">
        <w:t xml:space="preserve">(", </w:t>
      </w:r>
      <w:r w:rsidRPr="00D748B1">
        <w:t>站点名称</w:t>
      </w:r>
      <w:r w:rsidRPr="00D748B1">
        <w:t>: " + name);</w:t>
      </w:r>
    </w:p>
    <w:p w14:paraId="7189D950" w14:textId="77777777" w:rsidR="00EE7FF6" w:rsidRPr="00D748B1" w:rsidRDefault="00EE7FF6" w:rsidP="002176D9">
      <w:pPr>
        <w:pStyle w:val="affffff5"/>
      </w:pPr>
      <w:r w:rsidRPr="00D748B1">
        <w:t xml:space="preserve">                </w:t>
      </w:r>
      <w:proofErr w:type="spellStart"/>
      <w:r w:rsidRPr="00D748B1">
        <w:t>System.out.print</w:t>
      </w:r>
      <w:proofErr w:type="spellEnd"/>
      <w:r w:rsidRPr="00D748B1">
        <w:t xml:space="preserve">(", </w:t>
      </w:r>
      <w:r w:rsidRPr="00D748B1">
        <w:t>站点</w:t>
      </w:r>
      <w:r w:rsidRPr="00D748B1">
        <w:t xml:space="preserve"> URL: " + </w:t>
      </w:r>
      <w:proofErr w:type="spellStart"/>
      <w:r w:rsidRPr="00D748B1">
        <w:t>url</w:t>
      </w:r>
      <w:proofErr w:type="spellEnd"/>
      <w:r w:rsidRPr="00D748B1">
        <w:t>);</w:t>
      </w:r>
    </w:p>
    <w:p w14:paraId="5062CE5E" w14:textId="77777777" w:rsidR="00EE7FF6" w:rsidRPr="00D748B1" w:rsidRDefault="00EE7FF6" w:rsidP="002176D9">
      <w:pPr>
        <w:pStyle w:val="affffff5"/>
      </w:pPr>
      <w:r w:rsidRPr="00D748B1">
        <w:t xml:space="preserve">                </w:t>
      </w:r>
      <w:proofErr w:type="spellStart"/>
      <w:r w:rsidRPr="00D748B1">
        <w:t>System.out.print</w:t>
      </w:r>
      <w:proofErr w:type="spellEnd"/>
      <w:r w:rsidRPr="00D748B1">
        <w:t>("\n");</w:t>
      </w:r>
    </w:p>
    <w:p w14:paraId="7993D32C" w14:textId="77777777" w:rsidR="00EE7FF6" w:rsidRPr="00D748B1" w:rsidRDefault="00EE7FF6" w:rsidP="002176D9">
      <w:pPr>
        <w:pStyle w:val="affffff5"/>
      </w:pPr>
      <w:r w:rsidRPr="00D748B1">
        <w:t xml:space="preserve">            }</w:t>
      </w:r>
    </w:p>
    <w:p w14:paraId="371935D2" w14:textId="77777777" w:rsidR="00EE7FF6" w:rsidRPr="00D748B1" w:rsidRDefault="00EE7FF6" w:rsidP="002176D9">
      <w:pPr>
        <w:pStyle w:val="affffff5"/>
      </w:pPr>
      <w:r w:rsidRPr="00D748B1">
        <w:t xml:space="preserve">            // </w:t>
      </w:r>
      <w:r w:rsidRPr="00D748B1">
        <w:t>完成后关闭</w:t>
      </w:r>
    </w:p>
    <w:p w14:paraId="5D32966C" w14:textId="77777777" w:rsidR="00EE7FF6" w:rsidRPr="00D748B1" w:rsidRDefault="00EE7FF6" w:rsidP="002176D9">
      <w:pPr>
        <w:pStyle w:val="affffff5"/>
      </w:pPr>
      <w:r w:rsidRPr="00D748B1">
        <w:t xml:space="preserve">            </w:t>
      </w:r>
      <w:proofErr w:type="spellStart"/>
      <w:r w:rsidRPr="00D748B1">
        <w:t>rs.close</w:t>
      </w:r>
      <w:proofErr w:type="spellEnd"/>
      <w:r w:rsidRPr="00D748B1">
        <w:t>();</w:t>
      </w:r>
    </w:p>
    <w:p w14:paraId="78C1A4F7" w14:textId="77777777" w:rsidR="00EE7FF6" w:rsidRPr="00D748B1" w:rsidRDefault="00EE7FF6" w:rsidP="002176D9">
      <w:pPr>
        <w:pStyle w:val="affffff5"/>
      </w:pPr>
      <w:r w:rsidRPr="00D748B1">
        <w:t xml:space="preserve">            </w:t>
      </w:r>
      <w:proofErr w:type="spellStart"/>
      <w:r w:rsidRPr="00D748B1">
        <w:t>stmt.close</w:t>
      </w:r>
      <w:proofErr w:type="spellEnd"/>
      <w:r w:rsidRPr="00D748B1">
        <w:t>();</w:t>
      </w:r>
    </w:p>
    <w:p w14:paraId="37E2A1F9" w14:textId="77777777" w:rsidR="00EE7FF6" w:rsidRPr="00D748B1" w:rsidRDefault="00EE7FF6" w:rsidP="002176D9">
      <w:pPr>
        <w:pStyle w:val="affffff5"/>
      </w:pPr>
      <w:r w:rsidRPr="00D748B1">
        <w:t xml:space="preserve">            </w:t>
      </w:r>
      <w:proofErr w:type="spellStart"/>
      <w:r w:rsidRPr="00D748B1">
        <w:t>conn.close</w:t>
      </w:r>
      <w:proofErr w:type="spellEnd"/>
      <w:r w:rsidRPr="00D748B1">
        <w:t>();</w:t>
      </w:r>
    </w:p>
    <w:p w14:paraId="0C6CAC3F" w14:textId="77777777" w:rsidR="00EE7FF6" w:rsidRPr="00D748B1" w:rsidRDefault="00EE7FF6" w:rsidP="002176D9">
      <w:pPr>
        <w:pStyle w:val="affffff5"/>
      </w:pPr>
      <w:r w:rsidRPr="00D748B1">
        <w:t xml:space="preserve">        }catch(</w:t>
      </w:r>
      <w:proofErr w:type="spellStart"/>
      <w:r w:rsidRPr="00D748B1">
        <w:t>SQLException</w:t>
      </w:r>
      <w:proofErr w:type="spellEnd"/>
      <w:r w:rsidRPr="00D748B1">
        <w:t xml:space="preserve"> se){</w:t>
      </w:r>
    </w:p>
    <w:p w14:paraId="401897BF" w14:textId="77777777" w:rsidR="00EE7FF6" w:rsidRPr="00D748B1" w:rsidRDefault="00EE7FF6" w:rsidP="002176D9">
      <w:pPr>
        <w:pStyle w:val="affffff5"/>
      </w:pPr>
      <w:r w:rsidRPr="00D748B1">
        <w:t xml:space="preserve">            // </w:t>
      </w:r>
      <w:r w:rsidRPr="00D748B1">
        <w:t>处理</w:t>
      </w:r>
      <w:r w:rsidRPr="00D748B1">
        <w:t xml:space="preserve"> JDBC </w:t>
      </w:r>
      <w:r w:rsidRPr="00D748B1">
        <w:t>错误</w:t>
      </w:r>
    </w:p>
    <w:p w14:paraId="0A825055" w14:textId="77777777" w:rsidR="00EE7FF6" w:rsidRPr="00D748B1" w:rsidRDefault="00EE7FF6" w:rsidP="002176D9">
      <w:pPr>
        <w:pStyle w:val="affffff5"/>
      </w:pPr>
      <w:r w:rsidRPr="00D748B1">
        <w:t xml:space="preserve">            </w:t>
      </w:r>
      <w:proofErr w:type="spellStart"/>
      <w:r w:rsidRPr="00D748B1">
        <w:t>se.printStackTrace</w:t>
      </w:r>
      <w:proofErr w:type="spellEnd"/>
      <w:r w:rsidRPr="00D748B1">
        <w:t>();</w:t>
      </w:r>
    </w:p>
    <w:p w14:paraId="44508D78" w14:textId="77777777" w:rsidR="00EE7FF6" w:rsidRPr="00D748B1" w:rsidRDefault="00EE7FF6" w:rsidP="002176D9">
      <w:pPr>
        <w:pStyle w:val="affffff5"/>
      </w:pPr>
      <w:r w:rsidRPr="00D748B1">
        <w:t xml:space="preserve">        }catch(Exception e){</w:t>
      </w:r>
    </w:p>
    <w:p w14:paraId="614FFE19" w14:textId="77777777" w:rsidR="00EE7FF6" w:rsidRPr="00D748B1" w:rsidRDefault="00EE7FF6" w:rsidP="002176D9">
      <w:pPr>
        <w:pStyle w:val="affffff5"/>
      </w:pPr>
      <w:r w:rsidRPr="00D748B1">
        <w:t xml:space="preserve">            // </w:t>
      </w:r>
      <w:r w:rsidRPr="00D748B1">
        <w:t>处理</w:t>
      </w:r>
      <w:r w:rsidRPr="00D748B1">
        <w:t xml:space="preserve"> </w:t>
      </w:r>
      <w:proofErr w:type="spellStart"/>
      <w:r w:rsidRPr="00D748B1">
        <w:t>Class.forName</w:t>
      </w:r>
      <w:proofErr w:type="spellEnd"/>
      <w:r w:rsidRPr="00D748B1">
        <w:t xml:space="preserve"> </w:t>
      </w:r>
      <w:r w:rsidRPr="00D748B1">
        <w:t>错误</w:t>
      </w:r>
    </w:p>
    <w:p w14:paraId="54D3E630" w14:textId="77777777" w:rsidR="00EE7FF6" w:rsidRPr="00D748B1" w:rsidRDefault="00EE7FF6" w:rsidP="002176D9">
      <w:pPr>
        <w:pStyle w:val="affffff5"/>
      </w:pPr>
      <w:r w:rsidRPr="00D748B1">
        <w:t xml:space="preserve">            </w:t>
      </w:r>
      <w:proofErr w:type="spellStart"/>
      <w:r w:rsidRPr="00D748B1">
        <w:t>e.printStackTrace</w:t>
      </w:r>
      <w:proofErr w:type="spellEnd"/>
      <w:r w:rsidRPr="00D748B1">
        <w:t>();</w:t>
      </w:r>
    </w:p>
    <w:p w14:paraId="6032A8DC" w14:textId="77777777" w:rsidR="00EE7FF6" w:rsidRPr="00D748B1" w:rsidRDefault="00EE7FF6" w:rsidP="002176D9">
      <w:pPr>
        <w:pStyle w:val="affffff5"/>
      </w:pPr>
      <w:r w:rsidRPr="00D748B1">
        <w:t xml:space="preserve">        }finally{</w:t>
      </w:r>
    </w:p>
    <w:p w14:paraId="1284EF91" w14:textId="77777777" w:rsidR="00EE7FF6" w:rsidRPr="00D748B1" w:rsidRDefault="00EE7FF6" w:rsidP="002176D9">
      <w:pPr>
        <w:pStyle w:val="affffff5"/>
      </w:pPr>
      <w:r w:rsidRPr="00D748B1">
        <w:t xml:space="preserve">            // </w:t>
      </w:r>
      <w:r w:rsidRPr="00D748B1">
        <w:t>关闭资源</w:t>
      </w:r>
    </w:p>
    <w:p w14:paraId="10E759E2" w14:textId="77777777" w:rsidR="00EE7FF6" w:rsidRPr="00D748B1" w:rsidRDefault="00EE7FF6" w:rsidP="002176D9">
      <w:pPr>
        <w:pStyle w:val="affffff5"/>
      </w:pPr>
      <w:r w:rsidRPr="00D748B1">
        <w:t xml:space="preserve">            try{</w:t>
      </w:r>
    </w:p>
    <w:p w14:paraId="166FDC2A" w14:textId="77777777" w:rsidR="00EE7FF6" w:rsidRPr="00D748B1" w:rsidRDefault="00EE7FF6" w:rsidP="002176D9">
      <w:pPr>
        <w:pStyle w:val="affffff5"/>
      </w:pPr>
      <w:r w:rsidRPr="00D748B1">
        <w:t xml:space="preserve">                if(</w:t>
      </w:r>
      <w:proofErr w:type="spellStart"/>
      <w:r w:rsidRPr="00D748B1">
        <w:t>stmt</w:t>
      </w:r>
      <w:proofErr w:type="spellEnd"/>
      <w:r w:rsidRPr="00D748B1">
        <w:t xml:space="preserve">!=null) </w:t>
      </w:r>
      <w:proofErr w:type="spellStart"/>
      <w:r w:rsidRPr="00D748B1">
        <w:t>stmt.close</w:t>
      </w:r>
      <w:proofErr w:type="spellEnd"/>
      <w:r w:rsidRPr="00D748B1">
        <w:t>();</w:t>
      </w:r>
    </w:p>
    <w:p w14:paraId="5C5DFF6A" w14:textId="77777777" w:rsidR="00EE7FF6" w:rsidRPr="00D748B1" w:rsidRDefault="00EE7FF6" w:rsidP="002176D9">
      <w:pPr>
        <w:pStyle w:val="affffff5"/>
      </w:pPr>
      <w:r w:rsidRPr="00D748B1">
        <w:t xml:space="preserve">            }catch(</w:t>
      </w:r>
      <w:proofErr w:type="spellStart"/>
      <w:r w:rsidRPr="00D748B1">
        <w:t>SQLException</w:t>
      </w:r>
      <w:proofErr w:type="spellEnd"/>
      <w:r w:rsidRPr="00D748B1">
        <w:t xml:space="preserve"> se2){</w:t>
      </w:r>
    </w:p>
    <w:p w14:paraId="1D1C5C47" w14:textId="77777777" w:rsidR="00EE7FF6" w:rsidRPr="00D748B1" w:rsidRDefault="00EE7FF6" w:rsidP="002176D9">
      <w:pPr>
        <w:pStyle w:val="affffff5"/>
      </w:pPr>
      <w:r w:rsidRPr="00D748B1">
        <w:lastRenderedPageBreak/>
        <w:t xml:space="preserve">            }// </w:t>
      </w:r>
      <w:r w:rsidRPr="00D748B1">
        <w:t>什么都不做</w:t>
      </w:r>
    </w:p>
    <w:p w14:paraId="640CD04E" w14:textId="77777777" w:rsidR="00EE7FF6" w:rsidRPr="00D748B1" w:rsidRDefault="00EE7FF6" w:rsidP="002176D9">
      <w:pPr>
        <w:pStyle w:val="affffff5"/>
      </w:pPr>
      <w:r w:rsidRPr="00D748B1">
        <w:t xml:space="preserve">            try{</w:t>
      </w:r>
    </w:p>
    <w:p w14:paraId="5AA0293C" w14:textId="77777777" w:rsidR="00EE7FF6" w:rsidRPr="00D748B1" w:rsidRDefault="00EE7FF6" w:rsidP="002176D9">
      <w:pPr>
        <w:pStyle w:val="affffff5"/>
      </w:pPr>
      <w:r w:rsidRPr="00D748B1">
        <w:t xml:space="preserve">                if(conn!=null) </w:t>
      </w:r>
      <w:proofErr w:type="spellStart"/>
      <w:r w:rsidRPr="00D748B1">
        <w:t>conn.close</w:t>
      </w:r>
      <w:proofErr w:type="spellEnd"/>
      <w:r w:rsidRPr="00D748B1">
        <w:t>();</w:t>
      </w:r>
    </w:p>
    <w:p w14:paraId="4D5AC806" w14:textId="77777777" w:rsidR="00EE7FF6" w:rsidRPr="00D748B1" w:rsidRDefault="00EE7FF6" w:rsidP="002176D9">
      <w:pPr>
        <w:pStyle w:val="affffff5"/>
      </w:pPr>
      <w:r w:rsidRPr="00D748B1">
        <w:t xml:space="preserve">            }catch(</w:t>
      </w:r>
      <w:proofErr w:type="spellStart"/>
      <w:r w:rsidRPr="00D748B1">
        <w:t>SQLException</w:t>
      </w:r>
      <w:proofErr w:type="spellEnd"/>
      <w:r w:rsidRPr="00D748B1">
        <w:t xml:space="preserve"> se){</w:t>
      </w:r>
    </w:p>
    <w:p w14:paraId="2EB8773B" w14:textId="77777777" w:rsidR="00EE7FF6" w:rsidRPr="00D748B1" w:rsidRDefault="00EE7FF6" w:rsidP="002176D9">
      <w:pPr>
        <w:pStyle w:val="affffff5"/>
      </w:pPr>
      <w:r w:rsidRPr="00D748B1">
        <w:t xml:space="preserve">                </w:t>
      </w:r>
      <w:proofErr w:type="spellStart"/>
      <w:r w:rsidRPr="00D748B1">
        <w:t>se.printStackTrace</w:t>
      </w:r>
      <w:proofErr w:type="spellEnd"/>
      <w:r w:rsidRPr="00D748B1">
        <w:t>();</w:t>
      </w:r>
    </w:p>
    <w:p w14:paraId="75C2DF3B" w14:textId="77777777" w:rsidR="00EE7FF6" w:rsidRPr="00D748B1" w:rsidRDefault="00EE7FF6" w:rsidP="002176D9">
      <w:pPr>
        <w:pStyle w:val="affffff5"/>
      </w:pPr>
      <w:r w:rsidRPr="00D748B1">
        <w:t xml:space="preserve">            }</w:t>
      </w:r>
    </w:p>
    <w:p w14:paraId="4FFAE19B" w14:textId="77777777" w:rsidR="00EE7FF6" w:rsidRPr="00D748B1" w:rsidRDefault="00EE7FF6" w:rsidP="002176D9">
      <w:pPr>
        <w:pStyle w:val="affffff5"/>
      </w:pPr>
      <w:r w:rsidRPr="00D748B1">
        <w:t xml:space="preserve">        }</w:t>
      </w:r>
    </w:p>
    <w:p w14:paraId="66ADC4DB" w14:textId="77777777" w:rsidR="00EE7FF6" w:rsidRPr="00D748B1" w:rsidRDefault="00EE7FF6" w:rsidP="002176D9">
      <w:pPr>
        <w:pStyle w:val="affffff5"/>
      </w:pPr>
      <w:r w:rsidRPr="00D748B1">
        <w:t xml:space="preserve">        </w:t>
      </w:r>
      <w:proofErr w:type="spellStart"/>
      <w:r w:rsidRPr="00D748B1">
        <w:t>System.out.println</w:t>
      </w:r>
      <w:proofErr w:type="spellEnd"/>
      <w:r w:rsidRPr="00D748B1">
        <w:t>("Goodbye!");</w:t>
      </w:r>
    </w:p>
    <w:p w14:paraId="336605B0" w14:textId="77777777" w:rsidR="00EE7FF6" w:rsidRPr="00D748B1" w:rsidRDefault="00EE7FF6" w:rsidP="002176D9">
      <w:pPr>
        <w:pStyle w:val="affffff5"/>
      </w:pPr>
      <w:r w:rsidRPr="00D748B1">
        <w:t xml:space="preserve">    }</w:t>
      </w:r>
    </w:p>
    <w:p w14:paraId="6BF4FBA3" w14:textId="77777777" w:rsidR="00EE7FF6" w:rsidRPr="00D748B1" w:rsidRDefault="00EE7FF6" w:rsidP="002176D9">
      <w:pPr>
        <w:pStyle w:val="affffff5"/>
      </w:pPr>
      <w:r w:rsidRPr="00D748B1">
        <w:t>}</w:t>
      </w:r>
    </w:p>
    <w:p w14:paraId="3066A017" w14:textId="5F6F1746" w:rsidR="00EE7FF6" w:rsidRPr="00D748B1" w:rsidRDefault="00EE7FF6" w:rsidP="00F05ABE">
      <w:pPr>
        <w:pStyle w:val="30"/>
        <w:rPr>
          <w:lang w:eastAsia="zh-CN"/>
        </w:rPr>
      </w:pPr>
      <w:r w:rsidRPr="00D748B1">
        <w:rPr>
          <w:lang w:eastAsia="zh-CN"/>
        </w:rPr>
        <w:t>在安装</w:t>
      </w:r>
      <w:r w:rsidRPr="00D748B1">
        <w:rPr>
          <w:lang w:eastAsia="zh-CN"/>
        </w:rPr>
        <w:t>Java</w:t>
      </w:r>
      <w:r w:rsidRPr="00D748B1">
        <w:rPr>
          <w:lang w:eastAsia="zh-CN"/>
        </w:rPr>
        <w:t>的本机，打开</w:t>
      </w:r>
      <w:proofErr w:type="spellStart"/>
      <w:r w:rsidRPr="00D748B1">
        <w:rPr>
          <w:lang w:eastAsia="zh-CN"/>
        </w:rPr>
        <w:t>cmd</w:t>
      </w:r>
      <w:proofErr w:type="spellEnd"/>
      <w:r w:rsidRPr="00D748B1">
        <w:rPr>
          <w:lang w:eastAsia="zh-CN"/>
        </w:rPr>
        <w:t>对</w:t>
      </w:r>
      <w:r w:rsidRPr="00D748B1">
        <w:rPr>
          <w:lang w:eastAsia="zh-CN"/>
        </w:rPr>
        <w:t>Java</w:t>
      </w:r>
      <w:r w:rsidRPr="00D748B1">
        <w:rPr>
          <w:lang w:eastAsia="zh-CN"/>
        </w:rPr>
        <w:t>程序编译后执行</w:t>
      </w:r>
      <w:r w:rsidR="00420FC7" w:rsidRPr="00D748B1">
        <w:rPr>
          <w:lang w:eastAsia="zh-CN"/>
        </w:rPr>
        <w:t>。</w:t>
      </w:r>
    </w:p>
    <w:p w14:paraId="6C186034" w14:textId="63F8714B" w:rsidR="00EE7FF6" w:rsidRPr="00D748B1" w:rsidRDefault="00EE7FF6" w:rsidP="002176D9">
      <w:pPr>
        <w:pStyle w:val="1e"/>
      </w:pPr>
      <w:r w:rsidRPr="00D748B1">
        <w:t>在</w:t>
      </w:r>
      <w:proofErr w:type="spellStart"/>
      <w:r w:rsidRPr="00D748B1">
        <w:t>cmd</w:t>
      </w:r>
      <w:proofErr w:type="spellEnd"/>
      <w:r w:rsidRPr="00D748B1">
        <w:t>中</w:t>
      </w:r>
      <w:r w:rsidR="003C752E" w:rsidRPr="00D748B1">
        <w:t>，进入</w:t>
      </w:r>
      <w:r w:rsidR="00EE54C8">
        <w:t>D</w:t>
      </w:r>
      <w:r w:rsidR="003C752E" w:rsidRPr="00D748B1">
        <w:t>:\Download\</w:t>
      </w:r>
      <w:r w:rsidR="003C752E" w:rsidRPr="00D748B1">
        <w:t>目录，</w:t>
      </w:r>
      <w:r w:rsidRPr="00D748B1">
        <w:t>先对</w:t>
      </w:r>
      <w:r w:rsidRPr="00D748B1">
        <w:t>Java</w:t>
      </w:r>
      <w:r w:rsidRPr="00D748B1">
        <w:t>程序进行编译</w:t>
      </w:r>
      <w:r w:rsidR="002D4CA7" w:rsidRPr="00D748B1">
        <w:t>（进入</w:t>
      </w:r>
      <w:r w:rsidR="002D4CA7" w:rsidRPr="00D748B1">
        <w:t>Java</w:t>
      </w:r>
      <w:r w:rsidR="002D4CA7" w:rsidRPr="00D748B1">
        <w:t>程序的目录）</w:t>
      </w:r>
      <w:r w:rsidR="00420FC7" w:rsidRPr="00D748B1">
        <w:t>。</w:t>
      </w:r>
    </w:p>
    <w:p w14:paraId="399CAD42" w14:textId="61A0481B" w:rsidR="00B3177D" w:rsidRDefault="00B3177D" w:rsidP="002176D9">
      <w:pPr>
        <w:pStyle w:val="affffff5"/>
        <w:rPr>
          <w:b/>
          <w:color w:val="C7000B"/>
          <w:spacing w:val="0"/>
          <w:kern w:val="0"/>
          <w:szCs w:val="18"/>
        </w:rPr>
      </w:pPr>
      <w:r w:rsidRPr="00B3177D">
        <w:rPr>
          <w:b/>
          <w:color w:val="auto"/>
          <w:spacing w:val="0"/>
          <w:kern w:val="0"/>
          <w:szCs w:val="18"/>
        </w:rPr>
        <w:t>C:\Users\username &gt;</w:t>
      </w:r>
      <w:r w:rsidRPr="00B3177D">
        <w:rPr>
          <w:b/>
          <w:color w:val="C7000B"/>
          <w:spacing w:val="0"/>
          <w:kern w:val="0"/>
          <w:szCs w:val="18"/>
        </w:rPr>
        <w:t>D:</w:t>
      </w:r>
    </w:p>
    <w:p w14:paraId="5CFB1B6F" w14:textId="3F086F0E" w:rsidR="00B3177D" w:rsidRDefault="00B3177D" w:rsidP="002176D9">
      <w:pPr>
        <w:pStyle w:val="affffff5"/>
        <w:rPr>
          <w:b/>
          <w:color w:val="C7000B"/>
          <w:spacing w:val="0"/>
          <w:kern w:val="0"/>
          <w:szCs w:val="18"/>
        </w:rPr>
      </w:pPr>
      <w:r w:rsidRPr="00B3177D">
        <w:rPr>
          <w:b/>
          <w:color w:val="auto"/>
          <w:spacing w:val="0"/>
          <w:kern w:val="0"/>
          <w:szCs w:val="18"/>
        </w:rPr>
        <w:t>D:\&gt;</w:t>
      </w:r>
      <w:r w:rsidRPr="00B3177D">
        <w:rPr>
          <w:b/>
          <w:color w:val="C7000B"/>
          <w:spacing w:val="0"/>
          <w:kern w:val="0"/>
          <w:szCs w:val="18"/>
        </w:rPr>
        <w:t>cd download</w:t>
      </w:r>
    </w:p>
    <w:p w14:paraId="4AAAE62F" w14:textId="194D7131" w:rsidR="00574953" w:rsidRPr="002960B1" w:rsidRDefault="003C752E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r w:rsidRPr="00420003">
        <w:rPr>
          <w:b/>
          <w:color w:val="C7000B"/>
          <w:spacing w:val="0"/>
          <w:kern w:val="0"/>
          <w:szCs w:val="18"/>
        </w:rPr>
        <w:t>D:\Download&gt;</w:t>
      </w:r>
      <w:r w:rsidR="00574953" w:rsidRPr="00420003">
        <w:rPr>
          <w:b/>
          <w:color w:val="C7000B"/>
          <w:spacing w:val="0"/>
          <w:kern w:val="0"/>
          <w:sz w:val="21"/>
          <w:szCs w:val="20"/>
        </w:rPr>
        <w:t xml:space="preserve"> </w:t>
      </w:r>
      <w:proofErr w:type="spellStart"/>
      <w:r w:rsidR="00574953"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javac</w:t>
      </w:r>
      <w:proofErr w:type="spellEnd"/>
      <w:r w:rsidR="00574953"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 -encoding utf-8 -cp d:\Download\postgresql.jar openGaussDemo.java</w:t>
      </w:r>
    </w:p>
    <w:p w14:paraId="653FB7AB" w14:textId="2E761D8C" w:rsidR="00574953" w:rsidRDefault="003C752E" w:rsidP="002176D9">
      <w:pPr>
        <w:pStyle w:val="1e"/>
      </w:pPr>
      <w:r w:rsidRPr="00D748B1">
        <w:t>再执行以下命令</w:t>
      </w:r>
      <w:r w:rsidR="00420FC7" w:rsidRPr="00D748B1">
        <w:t>。</w:t>
      </w:r>
    </w:p>
    <w:p w14:paraId="2DF9752D" w14:textId="1AF928FD" w:rsidR="003C752E" w:rsidRPr="002960B1" w:rsidRDefault="003C752E" w:rsidP="002176D9">
      <w:pPr>
        <w:pStyle w:val="affffff5"/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</w:pPr>
      <w:r w:rsidRPr="00420003">
        <w:rPr>
          <w:b/>
          <w:color w:val="C7000B"/>
          <w:spacing w:val="0"/>
          <w:kern w:val="0"/>
          <w:szCs w:val="18"/>
        </w:rPr>
        <w:t>D:\Download&gt;</w:t>
      </w:r>
      <w:r w:rsidR="001C1EFA">
        <w:rPr>
          <w:b/>
          <w:color w:val="C7000B"/>
          <w:spacing w:val="0"/>
          <w:kern w:val="0"/>
          <w:szCs w:val="18"/>
        </w:rPr>
        <w:t xml:space="preserve"> </w:t>
      </w:r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 xml:space="preserve">java -cp .;D:/Download/postgresql.jar </w:t>
      </w:r>
      <w:proofErr w:type="spellStart"/>
      <w:r w:rsidRPr="002960B1">
        <w:rPr>
          <w:rFonts w:eastAsia="微软雅黑" w:cs="Huawei Sans"/>
          <w:b/>
          <w:color w:val="C7000B"/>
          <w:szCs w:val="18"/>
          <w:shd w:val="pct15" w:color="auto" w:fill="FFFFFF"/>
          <w:lang w:eastAsia="en-US"/>
        </w:rPr>
        <w:t>openGaussDemo</w:t>
      </w:r>
      <w:proofErr w:type="spellEnd"/>
    </w:p>
    <w:p w14:paraId="3B15DA22" w14:textId="1FC6D04B" w:rsidR="00EE7FF6" w:rsidRPr="00D748B1" w:rsidRDefault="00EE7FF6" w:rsidP="00F05ABE">
      <w:pPr>
        <w:pStyle w:val="30"/>
      </w:pPr>
      <w:proofErr w:type="spellStart"/>
      <w:r w:rsidRPr="00D748B1">
        <w:t>执行结果</w:t>
      </w:r>
      <w:proofErr w:type="spellEnd"/>
      <w:r w:rsidR="00420FC7" w:rsidRPr="00D748B1">
        <w:t>。</w:t>
      </w:r>
    </w:p>
    <w:p w14:paraId="505E10B5" w14:textId="77777777" w:rsidR="00EE7FF6" w:rsidRPr="00D748B1" w:rsidRDefault="00EE7FF6" w:rsidP="002176D9">
      <w:pPr>
        <w:pStyle w:val="1e"/>
      </w:pPr>
      <w:r w:rsidRPr="00D748B1">
        <w:t>执行结果如下：</w:t>
      </w:r>
    </w:p>
    <w:p w14:paraId="43B3DF19" w14:textId="77777777" w:rsidR="00EE7FF6" w:rsidRPr="00D748B1" w:rsidRDefault="00EE7FF6" w:rsidP="002176D9">
      <w:pPr>
        <w:pStyle w:val="affffff5"/>
      </w:pPr>
      <w:r w:rsidRPr="00D748B1">
        <w:t>连接数据库</w:t>
      </w:r>
      <w:r w:rsidRPr="00D748B1">
        <w:t>...</w:t>
      </w:r>
    </w:p>
    <w:p w14:paraId="668298C6" w14:textId="77777777" w:rsidR="00EE7FF6" w:rsidRPr="00D748B1" w:rsidRDefault="00EE7FF6" w:rsidP="002176D9">
      <w:pPr>
        <w:pStyle w:val="affffff5"/>
      </w:pPr>
      <w:r w:rsidRPr="00D748B1">
        <w:t xml:space="preserve"> </w:t>
      </w:r>
      <w:r w:rsidRPr="00D748B1">
        <w:t>实例化</w:t>
      </w:r>
      <w:r w:rsidRPr="00D748B1">
        <w:t>Statement</w:t>
      </w:r>
      <w:r w:rsidRPr="00D748B1">
        <w:t>对象</w:t>
      </w:r>
      <w:r w:rsidRPr="00D748B1">
        <w:t>...</w:t>
      </w:r>
    </w:p>
    <w:p w14:paraId="3B2BC3D7" w14:textId="77777777" w:rsidR="00EE7FF6" w:rsidRPr="00D748B1" w:rsidRDefault="00EE7FF6" w:rsidP="002176D9">
      <w:pPr>
        <w:pStyle w:val="affffff5"/>
      </w:pPr>
      <w:r w:rsidRPr="00D748B1">
        <w:t xml:space="preserve">ID: 1, </w:t>
      </w:r>
      <w:r w:rsidRPr="00D748B1">
        <w:t>站点名称</w:t>
      </w:r>
      <w:r w:rsidRPr="00D748B1">
        <w:t xml:space="preserve">: </w:t>
      </w:r>
      <w:proofErr w:type="spellStart"/>
      <w:r w:rsidRPr="00D748B1">
        <w:t>openGauss</w:t>
      </w:r>
      <w:proofErr w:type="spellEnd"/>
      <w:r w:rsidRPr="00D748B1">
        <w:t xml:space="preserve">, </w:t>
      </w:r>
      <w:r w:rsidRPr="00D748B1">
        <w:t>站点</w:t>
      </w:r>
      <w:r w:rsidRPr="00D748B1">
        <w:t xml:space="preserve"> URL: https://opengauss.org/zh/</w:t>
      </w:r>
    </w:p>
    <w:p w14:paraId="1904D5C4" w14:textId="77777777" w:rsidR="00EE7FF6" w:rsidRPr="00D748B1" w:rsidRDefault="00EE7FF6" w:rsidP="002176D9">
      <w:pPr>
        <w:pStyle w:val="affffff5"/>
      </w:pPr>
      <w:r w:rsidRPr="00D748B1">
        <w:t xml:space="preserve">ID: 2, </w:t>
      </w:r>
      <w:r w:rsidRPr="00D748B1">
        <w:t>站点名称</w:t>
      </w:r>
      <w:r w:rsidRPr="00D748B1">
        <w:t xml:space="preserve">: </w:t>
      </w:r>
      <w:r w:rsidRPr="00D748B1">
        <w:t>华为云</w:t>
      </w:r>
      <w:r w:rsidRPr="00D748B1">
        <w:t xml:space="preserve">, </w:t>
      </w:r>
      <w:r w:rsidRPr="00D748B1">
        <w:t>站点</w:t>
      </w:r>
      <w:r w:rsidRPr="00D748B1">
        <w:t xml:space="preserve"> URL: https://www.huaweicloud.com/</w:t>
      </w:r>
    </w:p>
    <w:p w14:paraId="69897EB1" w14:textId="77777777" w:rsidR="00EE7FF6" w:rsidRPr="00D748B1" w:rsidRDefault="00EE7FF6" w:rsidP="002176D9">
      <w:pPr>
        <w:pStyle w:val="affffff5"/>
      </w:pPr>
      <w:r w:rsidRPr="00D748B1">
        <w:t xml:space="preserve">ID: 3, </w:t>
      </w:r>
      <w:r w:rsidRPr="00D748B1">
        <w:t>站点名称</w:t>
      </w:r>
      <w:r w:rsidRPr="00D748B1">
        <w:t xml:space="preserve">: </w:t>
      </w:r>
      <w:proofErr w:type="spellStart"/>
      <w:r w:rsidRPr="00D748B1">
        <w:t>openEuler</w:t>
      </w:r>
      <w:proofErr w:type="spellEnd"/>
      <w:r w:rsidRPr="00D748B1">
        <w:t xml:space="preserve">, </w:t>
      </w:r>
      <w:r w:rsidRPr="00D748B1">
        <w:t>站点</w:t>
      </w:r>
      <w:r w:rsidRPr="00D748B1">
        <w:t xml:space="preserve"> URL: https://openeuler.org/zh/</w:t>
      </w:r>
    </w:p>
    <w:p w14:paraId="5ACE38DF" w14:textId="77777777" w:rsidR="00EE7FF6" w:rsidRPr="00D748B1" w:rsidRDefault="00EE7FF6" w:rsidP="002176D9">
      <w:pPr>
        <w:pStyle w:val="affffff5"/>
      </w:pPr>
      <w:r w:rsidRPr="00D748B1">
        <w:t xml:space="preserve">ID: 4, </w:t>
      </w:r>
      <w:r w:rsidRPr="00D748B1">
        <w:t>站点名称</w:t>
      </w:r>
      <w:r w:rsidRPr="00D748B1">
        <w:t xml:space="preserve">: </w:t>
      </w:r>
      <w:r w:rsidRPr="00D748B1">
        <w:t>华为</w:t>
      </w:r>
      <w:r w:rsidRPr="00D748B1">
        <w:t>support</w:t>
      </w:r>
      <w:r w:rsidRPr="00D748B1">
        <w:t>中心</w:t>
      </w:r>
      <w:r w:rsidRPr="00D748B1">
        <w:t xml:space="preserve">, </w:t>
      </w:r>
      <w:r w:rsidRPr="00D748B1">
        <w:t>站点</w:t>
      </w:r>
      <w:r w:rsidRPr="00D748B1">
        <w:t xml:space="preserve"> URL: https://support.huaweicloud.com/</w:t>
      </w:r>
    </w:p>
    <w:p w14:paraId="3468A46B" w14:textId="77777777" w:rsidR="00EE7FF6" w:rsidRPr="00D748B1" w:rsidRDefault="00EE7FF6" w:rsidP="002176D9">
      <w:pPr>
        <w:pStyle w:val="affffff5"/>
      </w:pPr>
      <w:r w:rsidRPr="00D748B1">
        <w:t>Goodbye!</w:t>
      </w:r>
    </w:p>
    <w:p w14:paraId="2D787BCF" w14:textId="77D67EBE" w:rsidR="00EE7FF6" w:rsidRPr="00D748B1" w:rsidRDefault="00EE7FF6" w:rsidP="00DC0A00">
      <w:pPr>
        <w:pStyle w:val="2"/>
      </w:pPr>
      <w:bookmarkStart w:id="40" w:name="_Toc77237457"/>
      <w:r w:rsidRPr="00D748B1">
        <w:t>实验小</w:t>
      </w:r>
      <w:bookmarkEnd w:id="33"/>
      <w:r w:rsidRPr="00D748B1">
        <w:t>结</w:t>
      </w:r>
      <w:bookmarkEnd w:id="34"/>
      <w:bookmarkEnd w:id="40"/>
    </w:p>
    <w:p w14:paraId="638C4056" w14:textId="2077B88B" w:rsidR="00EE7FF6" w:rsidRDefault="00EE7FF6" w:rsidP="002176D9">
      <w:pPr>
        <w:pStyle w:val="1e"/>
      </w:pPr>
      <w:r w:rsidRPr="00D748B1">
        <w:t>本实验</w:t>
      </w:r>
      <w:r w:rsidR="00E962D7">
        <w:rPr>
          <w:rFonts w:hint="eastAsia"/>
        </w:rPr>
        <w:t>通过</w:t>
      </w:r>
      <w:r w:rsidR="00E962D7" w:rsidRPr="00E962D7">
        <w:t>使用</w:t>
      </w:r>
      <w:r w:rsidR="00E962D7" w:rsidRPr="00E962D7">
        <w:t>JDBC</w:t>
      </w:r>
      <w:r w:rsidR="00E962D7" w:rsidRPr="00E962D7">
        <w:t>连接</w:t>
      </w:r>
      <w:proofErr w:type="spellStart"/>
      <w:r w:rsidR="00E962D7" w:rsidRPr="00E962D7">
        <w:t>openGauss</w:t>
      </w:r>
      <w:proofErr w:type="spellEnd"/>
      <w:r w:rsidR="00E962D7" w:rsidRPr="00E962D7">
        <w:t>数据库</w:t>
      </w:r>
      <w:r w:rsidR="00E962D7">
        <w:rPr>
          <w:rFonts w:hint="eastAsia"/>
        </w:rPr>
        <w:t>，实现在</w:t>
      </w:r>
      <w:r w:rsidR="00E962D7">
        <w:rPr>
          <w:rFonts w:hint="eastAsia"/>
        </w:rPr>
        <w:t>j</w:t>
      </w:r>
      <w:r w:rsidR="00E962D7">
        <w:t>ava</w:t>
      </w:r>
      <w:r w:rsidR="00E962D7">
        <w:rPr>
          <w:rFonts w:hint="eastAsia"/>
        </w:rPr>
        <w:t>应用程序中访问和使用</w:t>
      </w:r>
      <w:proofErr w:type="spellStart"/>
      <w:r w:rsidR="00E962D7" w:rsidRPr="00E962D7">
        <w:t>openGauss</w:t>
      </w:r>
      <w:proofErr w:type="spellEnd"/>
      <w:r w:rsidR="00E962D7" w:rsidRPr="00E962D7">
        <w:t>数据库</w:t>
      </w:r>
      <w:r w:rsidRPr="00D748B1">
        <w:t>。</w:t>
      </w:r>
    </w:p>
    <w:p w14:paraId="71FF5E17" w14:textId="0FEB480A" w:rsidR="00223874" w:rsidRDefault="0022387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cs="Huawei Sans"/>
        </w:rPr>
        <w:br w:type="page"/>
      </w:r>
    </w:p>
    <w:p w14:paraId="50375D35" w14:textId="77777777" w:rsidR="00223874" w:rsidRPr="00D748B1" w:rsidRDefault="00223874" w:rsidP="002176D9">
      <w:pPr>
        <w:pStyle w:val="1e"/>
        <w:rPr>
          <w:rStyle w:val="affffff3"/>
          <w:rFonts w:ascii="Huawei Sans" w:eastAsia="方正兰亭黑简体" w:hAnsi="Huawei Sans" w:cs="Huawei Sans"/>
          <w:b w:val="0"/>
          <w:bCs w:val="0"/>
          <w:smallCaps w:val="0"/>
          <w:spacing w:val="0"/>
        </w:rPr>
      </w:pPr>
    </w:p>
    <w:p w14:paraId="64F068DC" w14:textId="37B98ED8" w:rsidR="001B5871" w:rsidRDefault="001B5871" w:rsidP="001B5871">
      <w:pPr>
        <w:pStyle w:val="1"/>
        <w:numPr>
          <w:ilvl w:val="0"/>
          <w:numId w:val="4"/>
        </w:numPr>
      </w:pPr>
      <w:bookmarkStart w:id="41" w:name="_Toc51141528"/>
      <w:bookmarkStart w:id="42" w:name="_Toc51148705"/>
      <w:bookmarkStart w:id="43" w:name="_Toc51162990"/>
      <w:bookmarkStart w:id="44" w:name="_Toc77237458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>
        <w:t>附录一</w:t>
      </w:r>
      <w:r>
        <w:rPr>
          <w:rFonts w:hint="eastAsia"/>
        </w:rPr>
        <w:t>：</w:t>
      </w:r>
      <w:proofErr w:type="spellStart"/>
      <w:r>
        <w:t>openGauss</w:t>
      </w:r>
      <w:proofErr w:type="spellEnd"/>
      <w:r>
        <w:t>数据库基本操作</w:t>
      </w:r>
      <w:bookmarkEnd w:id="41"/>
      <w:bookmarkEnd w:id="42"/>
      <w:bookmarkEnd w:id="43"/>
      <w:bookmarkEnd w:id="44"/>
    </w:p>
    <w:p w14:paraId="75F3A080" w14:textId="77777777" w:rsidR="001B5871" w:rsidRDefault="001B5871" w:rsidP="00DC0A00">
      <w:pPr>
        <w:pStyle w:val="2"/>
      </w:pPr>
      <w:bookmarkStart w:id="45" w:name="_Toc51057498"/>
      <w:bookmarkStart w:id="46" w:name="_Toc51141529"/>
      <w:bookmarkStart w:id="47" w:name="_Toc51148706"/>
      <w:bookmarkStart w:id="48" w:name="_Toc51162991"/>
      <w:bookmarkStart w:id="49" w:name="_Toc51174023"/>
      <w:bookmarkStart w:id="50" w:name="_Toc51334725"/>
      <w:bookmarkStart w:id="51" w:name="_Toc51334756"/>
      <w:bookmarkStart w:id="52" w:name="_Toc53473220"/>
      <w:bookmarkStart w:id="53" w:name="_Toc77237459"/>
      <w:r>
        <w:t>查看数据库对象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1E6153E0" w14:textId="77777777" w:rsidR="001B5871" w:rsidRDefault="001B5871" w:rsidP="001B5871">
      <w:pPr>
        <w:pStyle w:val="4a"/>
        <w:numPr>
          <w:ilvl w:val="0"/>
          <w:numId w:val="34"/>
        </w:numPr>
      </w:pPr>
      <w:r>
        <w:rPr>
          <w:rFonts w:hint="eastAsia"/>
        </w:rPr>
        <w:t>查看帮助信息：</w:t>
      </w:r>
    </w:p>
    <w:p w14:paraId="16DB7824" w14:textId="77777777" w:rsidR="001B5871" w:rsidRDefault="001B5871" w:rsidP="002176D9">
      <w:pPr>
        <w:pStyle w:val="affffff5"/>
      </w:pPr>
      <w:proofErr w:type="spellStart"/>
      <w:r w:rsidRPr="00A721D4">
        <w:rPr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rPr>
          <w:rFonts w:hint="eastAsia"/>
        </w:rPr>
        <w:t>\</w:t>
      </w:r>
      <w:r>
        <w:t>?</w:t>
      </w:r>
    </w:p>
    <w:p w14:paraId="7C9CC6A8" w14:textId="77777777" w:rsidR="001B5871" w:rsidRDefault="001B5871" w:rsidP="001B5871">
      <w:pPr>
        <w:pStyle w:val="4a"/>
        <w:numPr>
          <w:ilvl w:val="0"/>
          <w:numId w:val="34"/>
        </w:numPr>
      </w:pPr>
      <w:r>
        <w:t>切换数据库</w:t>
      </w:r>
      <w:r>
        <w:rPr>
          <w:rFonts w:hint="eastAsia"/>
        </w:rPr>
        <w:t>：</w:t>
      </w:r>
    </w:p>
    <w:p w14:paraId="257E031C" w14:textId="77777777" w:rsidR="001B5871" w:rsidRDefault="001B5871" w:rsidP="002176D9">
      <w:pPr>
        <w:pStyle w:val="affffff5"/>
      </w:pPr>
      <w:proofErr w:type="spellStart"/>
      <w:r w:rsidRPr="00A721D4">
        <w:rPr>
          <w:i/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rPr>
          <w:rFonts w:hint="eastAsia"/>
        </w:rPr>
        <w:t>\</w:t>
      </w:r>
      <w:r>
        <w:t xml:space="preserve">c </w:t>
      </w:r>
      <w:proofErr w:type="spellStart"/>
      <w:r>
        <w:t>dbname</w:t>
      </w:r>
      <w:proofErr w:type="spellEnd"/>
    </w:p>
    <w:p w14:paraId="6E4A082F" w14:textId="77777777" w:rsidR="001B5871" w:rsidRDefault="001B5871" w:rsidP="001B5871">
      <w:pPr>
        <w:pStyle w:val="4a"/>
        <w:numPr>
          <w:ilvl w:val="0"/>
          <w:numId w:val="34"/>
        </w:numPr>
      </w:pPr>
      <w:r>
        <w:t>列举数据库</w:t>
      </w:r>
      <w:r>
        <w:rPr>
          <w:rFonts w:hint="eastAsia"/>
        </w:rPr>
        <w:t>：</w:t>
      </w:r>
    </w:p>
    <w:p w14:paraId="2928EA10" w14:textId="77777777" w:rsidR="001B5871" w:rsidRDefault="001B5871" w:rsidP="002176D9">
      <w:pPr>
        <w:pStyle w:val="1e"/>
      </w:pPr>
      <w:r w:rsidRPr="00C57CF6">
        <w:rPr>
          <w:rFonts w:hint="eastAsia"/>
        </w:rPr>
        <w:t>使用</w:t>
      </w:r>
      <w:r w:rsidRPr="00C57CF6">
        <w:t>\l</w:t>
      </w:r>
      <w:r w:rsidRPr="00C57CF6">
        <w:t>元命令查看数据库系统的数据库列表</w:t>
      </w:r>
      <w:r>
        <w:rPr>
          <w:rFonts w:hint="eastAsia"/>
        </w:rPr>
        <w:t>。</w:t>
      </w:r>
    </w:p>
    <w:p w14:paraId="21A82C60" w14:textId="77777777" w:rsidR="001B5871" w:rsidRDefault="001B5871" w:rsidP="002176D9">
      <w:pPr>
        <w:pStyle w:val="affffff5"/>
      </w:pPr>
      <w:proofErr w:type="spellStart"/>
      <w:r w:rsidRPr="00A721D4">
        <w:rPr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t>\l</w:t>
      </w:r>
    </w:p>
    <w:p w14:paraId="4BBB1A11" w14:textId="77777777" w:rsidR="001B5871" w:rsidRDefault="001B5871" w:rsidP="002176D9">
      <w:pPr>
        <w:pStyle w:val="1e"/>
      </w:pPr>
      <w:r w:rsidRPr="00B67E29">
        <w:rPr>
          <w:rFonts w:hint="eastAsia"/>
        </w:rPr>
        <w:t>使用如下命令通过系统表</w:t>
      </w:r>
      <w:proofErr w:type="spellStart"/>
      <w:r w:rsidRPr="00B67E29">
        <w:t>pg_database</w:t>
      </w:r>
      <w:proofErr w:type="spellEnd"/>
      <w:r w:rsidRPr="00B67E29">
        <w:t>查询数据库列表。</w:t>
      </w:r>
    </w:p>
    <w:p w14:paraId="63E3EB0B" w14:textId="77777777" w:rsidR="001B5871" w:rsidRDefault="001B5871" w:rsidP="002176D9">
      <w:pPr>
        <w:pStyle w:val="affffff5"/>
      </w:pPr>
      <w:proofErr w:type="spellStart"/>
      <w:r w:rsidRPr="00A721D4">
        <w:rPr>
          <w:i/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Pr="00B67E29">
        <w:t xml:space="preserve">SELECT </w:t>
      </w:r>
      <w:proofErr w:type="spellStart"/>
      <w:r w:rsidRPr="00B67E29">
        <w:t>datname</w:t>
      </w:r>
      <w:proofErr w:type="spellEnd"/>
      <w:r w:rsidRPr="00B67E29">
        <w:t xml:space="preserve"> FROM </w:t>
      </w:r>
      <w:proofErr w:type="spellStart"/>
      <w:r w:rsidRPr="00B67E29">
        <w:t>pg_database</w:t>
      </w:r>
      <w:proofErr w:type="spellEnd"/>
      <w:r w:rsidRPr="00B67E29">
        <w:t>;</w:t>
      </w:r>
    </w:p>
    <w:p w14:paraId="39BD0247" w14:textId="77777777" w:rsidR="001B5871" w:rsidRDefault="001B5871" w:rsidP="001B5871">
      <w:pPr>
        <w:pStyle w:val="4a"/>
        <w:numPr>
          <w:ilvl w:val="0"/>
          <w:numId w:val="34"/>
        </w:numPr>
      </w:pPr>
      <w:r>
        <w:rPr>
          <w:rFonts w:hint="eastAsia"/>
        </w:rPr>
        <w:t>列举表：</w:t>
      </w:r>
    </w:p>
    <w:p w14:paraId="230D2C3F" w14:textId="77777777" w:rsidR="001B5871" w:rsidRDefault="001B5871" w:rsidP="002176D9">
      <w:pPr>
        <w:pStyle w:val="affffff5"/>
      </w:pPr>
      <w:proofErr w:type="spellStart"/>
      <w:r w:rsidRPr="00A721D4">
        <w:rPr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t>\dt</w:t>
      </w:r>
    </w:p>
    <w:p w14:paraId="4B67272E" w14:textId="77777777" w:rsidR="001B5871" w:rsidRDefault="001B5871" w:rsidP="001B5871">
      <w:pPr>
        <w:pStyle w:val="4a"/>
        <w:numPr>
          <w:ilvl w:val="0"/>
          <w:numId w:val="34"/>
        </w:numPr>
      </w:pPr>
      <w:r>
        <w:t>列举所有表</w:t>
      </w:r>
      <w:r>
        <w:rPr>
          <w:rFonts w:hint="eastAsia"/>
        </w:rPr>
        <w:t>、</w:t>
      </w:r>
      <w:r>
        <w:t>视图和索引</w:t>
      </w:r>
      <w:r>
        <w:rPr>
          <w:rFonts w:hint="eastAsia"/>
        </w:rPr>
        <w:t>：</w:t>
      </w:r>
    </w:p>
    <w:p w14:paraId="4F56F5B0" w14:textId="77777777" w:rsidR="001B5871" w:rsidRDefault="001B5871" w:rsidP="002176D9">
      <w:pPr>
        <w:pStyle w:val="affffff5"/>
      </w:pPr>
      <w:proofErr w:type="spellStart"/>
      <w:r w:rsidRPr="00A721D4">
        <w:rPr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rPr>
          <w:rFonts w:hint="eastAsia"/>
        </w:rPr>
        <w:t>\</w:t>
      </w:r>
      <w:r>
        <w:t>d+</w:t>
      </w:r>
    </w:p>
    <w:p w14:paraId="561C42F1" w14:textId="77777777" w:rsidR="001B5871" w:rsidRDefault="001B5871" w:rsidP="001B5871">
      <w:pPr>
        <w:pStyle w:val="4a"/>
        <w:numPr>
          <w:ilvl w:val="0"/>
          <w:numId w:val="34"/>
        </w:numPr>
      </w:pPr>
      <w:r w:rsidRPr="005535B5">
        <w:rPr>
          <w:rFonts w:hint="eastAsia"/>
        </w:rPr>
        <w:t>使用</w:t>
      </w:r>
      <w:proofErr w:type="spellStart"/>
      <w:r w:rsidRPr="005535B5">
        <w:t>gsql</w:t>
      </w:r>
      <w:proofErr w:type="spellEnd"/>
      <w:r w:rsidRPr="005535B5">
        <w:t>的</w:t>
      </w:r>
      <w:r w:rsidRPr="005535B5">
        <w:t>\d+</w:t>
      </w:r>
      <w:r w:rsidRPr="005535B5">
        <w:t>命令查询表的属性。</w:t>
      </w:r>
    </w:p>
    <w:p w14:paraId="154107DF" w14:textId="77777777" w:rsidR="001B5871" w:rsidRDefault="001B5871" w:rsidP="002176D9">
      <w:pPr>
        <w:pStyle w:val="affffff5"/>
      </w:pPr>
      <w:proofErr w:type="spellStart"/>
      <w:r w:rsidRPr="00A721D4">
        <w:rPr>
          <w:i/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rPr>
          <w:rFonts w:hint="eastAsia"/>
        </w:rPr>
        <w:t>\</w:t>
      </w:r>
      <w:r>
        <w:t xml:space="preserve">d+ </w:t>
      </w:r>
      <w:proofErr w:type="spellStart"/>
      <w:r>
        <w:t>tablename</w:t>
      </w:r>
      <w:proofErr w:type="spellEnd"/>
    </w:p>
    <w:p w14:paraId="7AD7B433" w14:textId="77777777" w:rsidR="001B5871" w:rsidRDefault="001B5871" w:rsidP="001B5871">
      <w:pPr>
        <w:pStyle w:val="4a"/>
        <w:numPr>
          <w:ilvl w:val="0"/>
          <w:numId w:val="34"/>
        </w:numPr>
      </w:pPr>
      <w:r>
        <w:rPr>
          <w:rFonts w:hint="eastAsia"/>
        </w:rPr>
        <w:t>查看表结构：</w:t>
      </w:r>
    </w:p>
    <w:p w14:paraId="4028FF97" w14:textId="77777777" w:rsidR="001B5871" w:rsidRDefault="001B5871" w:rsidP="002176D9">
      <w:pPr>
        <w:pStyle w:val="affffff5"/>
      </w:pPr>
      <w:proofErr w:type="spellStart"/>
      <w:r w:rsidRPr="00A721D4">
        <w:rPr>
          <w:i/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t xml:space="preserve">\d </w:t>
      </w:r>
      <w:proofErr w:type="spellStart"/>
      <w:r>
        <w:t>tablename</w:t>
      </w:r>
      <w:proofErr w:type="spellEnd"/>
    </w:p>
    <w:p w14:paraId="7FE20F74" w14:textId="77777777" w:rsidR="001B5871" w:rsidRDefault="001B5871" w:rsidP="001B5871">
      <w:pPr>
        <w:pStyle w:val="4a"/>
        <w:numPr>
          <w:ilvl w:val="0"/>
          <w:numId w:val="34"/>
        </w:numPr>
      </w:pPr>
      <w:r>
        <w:rPr>
          <w:rFonts w:hint="eastAsia"/>
        </w:rPr>
        <w:t>列举</w:t>
      </w:r>
      <w:r>
        <w:t>schema</w:t>
      </w:r>
      <w:r>
        <w:rPr>
          <w:rFonts w:hint="eastAsia"/>
        </w:rPr>
        <w:t>：</w:t>
      </w:r>
    </w:p>
    <w:p w14:paraId="1E77DFE9" w14:textId="77777777" w:rsidR="001B5871" w:rsidRDefault="001B5871" w:rsidP="002176D9">
      <w:pPr>
        <w:pStyle w:val="affffff5"/>
      </w:pPr>
      <w:proofErr w:type="spellStart"/>
      <w:r w:rsidRPr="00A721D4">
        <w:rPr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t>\</w:t>
      </w:r>
      <w:proofErr w:type="spellStart"/>
      <w:r>
        <w:t>dn</w:t>
      </w:r>
      <w:proofErr w:type="spellEnd"/>
    </w:p>
    <w:p w14:paraId="77D5B067" w14:textId="77777777" w:rsidR="001B5871" w:rsidRDefault="001B5871" w:rsidP="001B5871">
      <w:pPr>
        <w:pStyle w:val="4a"/>
        <w:numPr>
          <w:ilvl w:val="0"/>
          <w:numId w:val="34"/>
        </w:numPr>
      </w:pPr>
      <w:r>
        <w:rPr>
          <w:rFonts w:hint="eastAsia"/>
        </w:rPr>
        <w:t>查看索引：</w:t>
      </w:r>
    </w:p>
    <w:p w14:paraId="5BDD598D" w14:textId="77777777" w:rsidR="001B5871" w:rsidRDefault="001B5871" w:rsidP="002176D9">
      <w:pPr>
        <w:pStyle w:val="affffff5"/>
      </w:pPr>
      <w:proofErr w:type="spellStart"/>
      <w:r w:rsidRPr="00A721D4">
        <w:rPr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t>\di</w:t>
      </w:r>
    </w:p>
    <w:p w14:paraId="55C1530F" w14:textId="77777777" w:rsidR="001B5871" w:rsidRDefault="001B5871" w:rsidP="001B5871">
      <w:pPr>
        <w:pStyle w:val="4a"/>
        <w:numPr>
          <w:ilvl w:val="0"/>
          <w:numId w:val="34"/>
        </w:numPr>
      </w:pPr>
      <w:r>
        <w:rPr>
          <w:rFonts w:hint="eastAsia"/>
        </w:rPr>
        <w:t>查询表空间：</w:t>
      </w:r>
    </w:p>
    <w:p w14:paraId="749C424F" w14:textId="77777777" w:rsidR="001B5871" w:rsidRDefault="001B5871" w:rsidP="002176D9">
      <w:pPr>
        <w:pStyle w:val="1e"/>
      </w:pPr>
      <w:r w:rsidRPr="005535B5">
        <w:rPr>
          <w:rFonts w:hint="eastAsia"/>
        </w:rPr>
        <w:t>使用</w:t>
      </w:r>
      <w:proofErr w:type="spellStart"/>
      <w:r w:rsidRPr="005535B5">
        <w:t>gsql</w:t>
      </w:r>
      <w:proofErr w:type="spellEnd"/>
      <w:r w:rsidRPr="005535B5">
        <w:t>程序的元命令查询表空间。</w:t>
      </w:r>
    </w:p>
    <w:p w14:paraId="29A8C511" w14:textId="77777777" w:rsidR="001B5871" w:rsidRDefault="001B5871" w:rsidP="002176D9">
      <w:pPr>
        <w:pStyle w:val="affffff5"/>
      </w:pPr>
      <w:proofErr w:type="spellStart"/>
      <w:r w:rsidRPr="00A721D4">
        <w:rPr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rPr>
          <w:rFonts w:hint="eastAsia"/>
        </w:rPr>
        <w:t>\</w:t>
      </w:r>
      <w:proofErr w:type="spellStart"/>
      <w:r>
        <w:t>db</w:t>
      </w:r>
      <w:proofErr w:type="spellEnd"/>
    </w:p>
    <w:p w14:paraId="4A9CD419" w14:textId="77777777" w:rsidR="001B5871" w:rsidRDefault="001B5871" w:rsidP="002176D9">
      <w:pPr>
        <w:pStyle w:val="1e"/>
      </w:pPr>
      <w:r w:rsidRPr="005535B5">
        <w:rPr>
          <w:rFonts w:hint="eastAsia"/>
        </w:rPr>
        <w:t>检查</w:t>
      </w:r>
      <w:proofErr w:type="spellStart"/>
      <w:r w:rsidRPr="005535B5">
        <w:t>pg_tablespace</w:t>
      </w:r>
      <w:proofErr w:type="spellEnd"/>
      <w:r w:rsidRPr="005535B5">
        <w:t>系统表。如下命令可查到系统和用户定义的全部表空间。</w:t>
      </w:r>
    </w:p>
    <w:p w14:paraId="7D81A263" w14:textId="77777777" w:rsidR="001B5871" w:rsidRDefault="001B5871" w:rsidP="002176D9">
      <w:pPr>
        <w:pStyle w:val="affffff5"/>
      </w:pPr>
      <w:proofErr w:type="spellStart"/>
      <w:r w:rsidRPr="00A721D4">
        <w:rPr>
          <w:i/>
          <w:snapToGrid w:val="0"/>
        </w:rPr>
        <w:lastRenderedPageBreak/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Pr="005535B5">
        <w:t xml:space="preserve">SELECT </w:t>
      </w:r>
      <w:proofErr w:type="spellStart"/>
      <w:r w:rsidRPr="005535B5">
        <w:t>spcname</w:t>
      </w:r>
      <w:proofErr w:type="spellEnd"/>
      <w:r w:rsidRPr="005535B5">
        <w:t xml:space="preserve"> FROM </w:t>
      </w:r>
      <w:proofErr w:type="spellStart"/>
      <w:r w:rsidRPr="005535B5">
        <w:t>pg_tablespace</w:t>
      </w:r>
      <w:proofErr w:type="spellEnd"/>
      <w:r w:rsidRPr="005535B5">
        <w:t>;</w:t>
      </w:r>
    </w:p>
    <w:p w14:paraId="713FB1F6" w14:textId="77777777" w:rsidR="001B5871" w:rsidRDefault="001B5871" w:rsidP="001B5871">
      <w:pPr>
        <w:pStyle w:val="4a"/>
        <w:numPr>
          <w:ilvl w:val="0"/>
          <w:numId w:val="34"/>
        </w:numPr>
      </w:pPr>
      <w:r>
        <w:rPr>
          <w:rFonts w:hint="eastAsia"/>
        </w:rPr>
        <w:t>查看数据库用户</w:t>
      </w:r>
      <w:r>
        <w:t>列表</w:t>
      </w:r>
      <w:r>
        <w:rPr>
          <w:rFonts w:hint="eastAsia"/>
        </w:rPr>
        <w:t>：</w:t>
      </w:r>
    </w:p>
    <w:p w14:paraId="339B3044" w14:textId="77777777" w:rsidR="001B5871" w:rsidRDefault="001B5871" w:rsidP="002176D9">
      <w:pPr>
        <w:pStyle w:val="affffff5"/>
      </w:pPr>
      <w:proofErr w:type="spellStart"/>
      <w:r w:rsidRPr="00A721D4">
        <w:rPr>
          <w:i/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Pr="001465DA">
        <w:t xml:space="preserve">SELECT * FROM </w:t>
      </w:r>
      <w:proofErr w:type="spellStart"/>
      <w:r w:rsidRPr="001465DA">
        <w:t>pg_user</w:t>
      </w:r>
      <w:proofErr w:type="spellEnd"/>
      <w:r>
        <w:t>;</w:t>
      </w:r>
    </w:p>
    <w:p w14:paraId="63976AF5" w14:textId="77777777" w:rsidR="001B5871" w:rsidRDefault="001B5871" w:rsidP="001B5871">
      <w:pPr>
        <w:pStyle w:val="4a"/>
        <w:numPr>
          <w:ilvl w:val="0"/>
          <w:numId w:val="34"/>
        </w:numPr>
      </w:pPr>
      <w:r>
        <w:rPr>
          <w:rFonts w:hint="eastAsia"/>
        </w:rPr>
        <w:t>要查看用户属性：</w:t>
      </w:r>
    </w:p>
    <w:p w14:paraId="42EF1311" w14:textId="77777777" w:rsidR="001B5871" w:rsidRDefault="001B5871" w:rsidP="002176D9">
      <w:pPr>
        <w:pStyle w:val="affffff5"/>
      </w:pPr>
      <w:proofErr w:type="spellStart"/>
      <w:r w:rsidRPr="00A721D4">
        <w:rPr>
          <w:i/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Pr="008A38EC">
        <w:t xml:space="preserve">SELECT * FROM </w:t>
      </w:r>
      <w:proofErr w:type="spellStart"/>
      <w:r w:rsidRPr="008A38EC">
        <w:t>pg_authid</w:t>
      </w:r>
      <w:proofErr w:type="spellEnd"/>
      <w:r w:rsidRPr="008A38EC">
        <w:t>;</w:t>
      </w:r>
    </w:p>
    <w:p w14:paraId="68BB59C0" w14:textId="77777777" w:rsidR="001B5871" w:rsidRDefault="001B5871" w:rsidP="001B5871">
      <w:pPr>
        <w:pStyle w:val="4a"/>
        <w:numPr>
          <w:ilvl w:val="0"/>
          <w:numId w:val="34"/>
        </w:numPr>
      </w:pPr>
      <w:r>
        <w:rPr>
          <w:rFonts w:hint="eastAsia"/>
        </w:rPr>
        <w:t>查看所有角色：</w:t>
      </w:r>
    </w:p>
    <w:p w14:paraId="766F0E23" w14:textId="77777777" w:rsidR="001B5871" w:rsidRDefault="001B5871" w:rsidP="002176D9">
      <w:pPr>
        <w:pStyle w:val="affffff5"/>
      </w:pPr>
      <w:proofErr w:type="spellStart"/>
      <w:r w:rsidRPr="00A721D4">
        <w:rPr>
          <w:i/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Pr="00EB6EFE">
        <w:t>SELECT * FROM PG_ROLES;</w:t>
      </w:r>
    </w:p>
    <w:p w14:paraId="1D7E4A6E" w14:textId="3EFCCA41" w:rsidR="001B5871" w:rsidRDefault="001B5871" w:rsidP="00DC0A00">
      <w:pPr>
        <w:pStyle w:val="2"/>
      </w:pPr>
      <w:bookmarkStart w:id="54" w:name="_Toc51057499"/>
      <w:bookmarkStart w:id="55" w:name="_Toc51141530"/>
      <w:bookmarkStart w:id="56" w:name="_Toc51148707"/>
      <w:bookmarkStart w:id="57" w:name="_Toc51162992"/>
      <w:bookmarkStart w:id="58" w:name="_Toc51174024"/>
      <w:bookmarkStart w:id="59" w:name="_Toc51334726"/>
      <w:bookmarkStart w:id="60" w:name="_Toc51334757"/>
      <w:bookmarkStart w:id="61" w:name="_Toc53473221"/>
      <w:bookmarkStart w:id="62" w:name="_Toc77237460"/>
      <w:r>
        <w:rPr>
          <w:rFonts w:hint="eastAsia"/>
        </w:rPr>
        <w:t>其他操作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14:paraId="10FA1F3A" w14:textId="77777777" w:rsidR="001B5871" w:rsidRPr="006E6A1D" w:rsidRDefault="001B5871" w:rsidP="001B5871">
      <w:pPr>
        <w:pStyle w:val="4a"/>
        <w:numPr>
          <w:ilvl w:val="0"/>
          <w:numId w:val="34"/>
        </w:numPr>
      </w:pPr>
      <w:r w:rsidRPr="006E6A1D">
        <w:t>查看</w:t>
      </w:r>
      <w:proofErr w:type="spellStart"/>
      <w:r w:rsidRPr="006E6A1D">
        <w:t>openGauss</w:t>
      </w:r>
      <w:proofErr w:type="spellEnd"/>
      <w:r w:rsidRPr="006E6A1D">
        <w:t>支持的所有</w:t>
      </w:r>
      <w:r w:rsidRPr="006E6A1D">
        <w:t>SQL</w:t>
      </w:r>
      <w:r w:rsidRPr="006E6A1D">
        <w:t>语句。</w:t>
      </w:r>
    </w:p>
    <w:p w14:paraId="668CAF90" w14:textId="77777777" w:rsidR="001B5871" w:rsidRPr="006E6A1D" w:rsidRDefault="001B5871" w:rsidP="002176D9">
      <w:pPr>
        <w:pStyle w:val="affffff5"/>
        <w:rPr>
          <w:snapToGrid w:val="0"/>
        </w:rPr>
      </w:pPr>
      <w:proofErr w:type="spellStart"/>
      <w:r w:rsidRPr="006E6A1D">
        <w:rPr>
          <w:snapToGrid w:val="0"/>
        </w:rPr>
        <w:t>postgres</w:t>
      </w:r>
      <w:proofErr w:type="spellEnd"/>
      <w:r w:rsidRPr="006E6A1D">
        <w:rPr>
          <w:snapToGrid w:val="0"/>
        </w:rPr>
        <w:t>=#</w:t>
      </w:r>
      <w:r w:rsidRPr="00420F0E">
        <w:rPr>
          <w:snapToGrid w:val="0"/>
        </w:rPr>
        <w:t>\h</w:t>
      </w:r>
    </w:p>
    <w:p w14:paraId="3E3809B2" w14:textId="77777777" w:rsidR="001B5871" w:rsidRDefault="001B5871" w:rsidP="001B5871">
      <w:pPr>
        <w:pStyle w:val="4a"/>
        <w:numPr>
          <w:ilvl w:val="0"/>
          <w:numId w:val="34"/>
        </w:numPr>
      </w:pPr>
      <w:r>
        <w:t>切换数据库</w:t>
      </w:r>
      <w:r>
        <w:rPr>
          <w:rFonts w:hint="eastAsia"/>
        </w:rPr>
        <w:t>：</w:t>
      </w:r>
    </w:p>
    <w:p w14:paraId="06D8B81A" w14:textId="77777777" w:rsidR="001B5871" w:rsidRDefault="001B5871" w:rsidP="002176D9">
      <w:pPr>
        <w:pStyle w:val="affffff5"/>
      </w:pPr>
      <w:proofErr w:type="spellStart"/>
      <w:r w:rsidRPr="00A721D4">
        <w:rPr>
          <w:i/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rPr>
          <w:rFonts w:hint="eastAsia"/>
        </w:rPr>
        <w:t>\</w:t>
      </w:r>
      <w:r>
        <w:t xml:space="preserve">c </w:t>
      </w:r>
      <w:proofErr w:type="spellStart"/>
      <w:r>
        <w:t>dbname</w:t>
      </w:r>
      <w:proofErr w:type="spellEnd"/>
    </w:p>
    <w:p w14:paraId="431B6708" w14:textId="77777777" w:rsidR="001B5871" w:rsidRDefault="001B5871" w:rsidP="001B5871">
      <w:pPr>
        <w:pStyle w:val="4a"/>
        <w:numPr>
          <w:ilvl w:val="0"/>
          <w:numId w:val="34"/>
        </w:numPr>
      </w:pPr>
      <w:r>
        <w:rPr>
          <w:rFonts w:hint="eastAsia"/>
        </w:rPr>
        <w:t>切换用户：</w:t>
      </w:r>
    </w:p>
    <w:p w14:paraId="0D4C707B" w14:textId="77777777" w:rsidR="001B5871" w:rsidRDefault="001B5871" w:rsidP="002176D9">
      <w:pPr>
        <w:pStyle w:val="affffff5"/>
      </w:pPr>
      <w:proofErr w:type="spellStart"/>
      <w:r w:rsidRPr="00A721D4">
        <w:rPr>
          <w:i/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rPr>
          <w:rFonts w:hint="eastAsia"/>
        </w:rPr>
        <w:t>\</w:t>
      </w:r>
      <w:r>
        <w:t>c – username</w:t>
      </w:r>
    </w:p>
    <w:p w14:paraId="4883D89A" w14:textId="77777777" w:rsidR="001B5871" w:rsidRDefault="001B5871" w:rsidP="001B5871">
      <w:pPr>
        <w:pStyle w:val="4a"/>
        <w:numPr>
          <w:ilvl w:val="0"/>
          <w:numId w:val="34"/>
        </w:numPr>
      </w:pPr>
      <w:r>
        <w:rPr>
          <w:rFonts w:hint="eastAsia"/>
        </w:rPr>
        <w:t>退出数据库：</w:t>
      </w:r>
    </w:p>
    <w:p w14:paraId="05197573" w14:textId="77777777" w:rsidR="001B5871" w:rsidRPr="00C57CF6" w:rsidRDefault="001B5871" w:rsidP="002176D9">
      <w:pPr>
        <w:pStyle w:val="affffff5"/>
      </w:pPr>
      <w:proofErr w:type="spellStart"/>
      <w:r w:rsidRPr="00A721D4">
        <w:rPr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rPr>
          <w:rFonts w:hint="eastAsia"/>
        </w:rPr>
        <w:t>\</w:t>
      </w:r>
      <w:r>
        <w:t>q</w:t>
      </w:r>
    </w:p>
    <w:p w14:paraId="08FD8128" w14:textId="77777777" w:rsidR="00002614" w:rsidRPr="00D748B1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</w:p>
    <w:sectPr w:rsidR="00002614" w:rsidRPr="00D748B1" w:rsidSect="00033B54">
      <w:headerReference w:type="default" r:id="rId34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906D7" w14:textId="77777777" w:rsidR="00734D9A" w:rsidRDefault="00734D9A" w:rsidP="00940D2A">
      <w:pPr>
        <w:spacing w:before="0" w:after="0" w:line="240" w:lineRule="auto"/>
      </w:pPr>
      <w:r>
        <w:separator/>
      </w:r>
    </w:p>
  </w:endnote>
  <w:endnote w:type="continuationSeparator" w:id="0">
    <w:p w14:paraId="0C5BA9CA" w14:textId="77777777" w:rsidR="00734D9A" w:rsidRDefault="00734D9A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TimesNewRomanPSMT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0F922" w14:textId="77777777" w:rsidR="00734D9A" w:rsidRDefault="00734D9A" w:rsidP="00940D2A">
      <w:pPr>
        <w:spacing w:before="0" w:after="0" w:line="240" w:lineRule="auto"/>
      </w:pPr>
      <w:r>
        <w:separator/>
      </w:r>
    </w:p>
  </w:footnote>
  <w:footnote w:type="continuationSeparator" w:id="0">
    <w:p w14:paraId="542181E8" w14:textId="77777777" w:rsidR="00734D9A" w:rsidRDefault="00734D9A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E757FA" w:rsidRPr="009D4127" w:rsidRDefault="00E757FA" w:rsidP="00033B54">
    <w:pPr>
      <w:pStyle w:val="a7"/>
      <w:rPr>
        <w:rFonts w:ascii="Huawei Sans" w:eastAsia="方正兰亭黑简体" w:hAnsi="Huawei Sans"/>
      </w:rPr>
    </w:pPr>
  </w:p>
  <w:p w14:paraId="6619D47F" w14:textId="77777777" w:rsidR="00E757FA" w:rsidRPr="009D4127" w:rsidRDefault="00E757FA" w:rsidP="00033B54">
    <w:pPr>
      <w:pStyle w:val="a7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E757FA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E757FA" w:rsidRPr="009D4127" w:rsidRDefault="00E757FA" w:rsidP="00854769">
          <w:pPr>
            <w:pStyle w:val="afffff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E757FA" w:rsidRPr="009D4127" w:rsidRDefault="00E757FA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492D21CD" w:rsidR="00E757FA" w:rsidRPr="009D4127" w:rsidRDefault="005D35EB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proofErr w:type="spellStart"/>
          <w:r w:rsidRPr="005D35EB">
            <w:t>openGauss</w:t>
          </w:r>
          <w:proofErr w:type="spellEnd"/>
          <w:r w:rsidRPr="005D35EB">
            <w:t>使用JDBC连接数据库指导手册</w:t>
          </w:r>
        </w:p>
      </w:tc>
      <w:tc>
        <w:tcPr>
          <w:tcW w:w="1134" w:type="dxa"/>
          <w:vAlign w:val="bottom"/>
        </w:tcPr>
        <w:p w14:paraId="279C3BBC" w14:textId="1A924E70" w:rsidR="00E757FA" w:rsidRPr="009D4127" w:rsidRDefault="00E757FA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B728D9">
            <w:rPr>
              <w:rFonts w:ascii="Huawei Sans" w:eastAsia="方正兰亭黑简体" w:hAnsi="Huawei Sans"/>
              <w:noProof/>
            </w:rPr>
            <w:t>19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E757FA" w:rsidRPr="009D4127" w:rsidRDefault="00E757FA" w:rsidP="00033B54">
    <w:pPr>
      <w:pStyle w:val="a7"/>
      <w:rPr>
        <w:rFonts w:ascii="Huawei Sans" w:eastAsia="方正兰亭黑简体" w:hAnsi="Huawei Sans"/>
      </w:rPr>
    </w:pPr>
  </w:p>
  <w:p w14:paraId="76432B8F" w14:textId="77777777" w:rsidR="00E757FA" w:rsidRPr="009D4127" w:rsidRDefault="00E757FA" w:rsidP="00033B54">
    <w:pPr>
      <w:pStyle w:val="a7"/>
      <w:rPr>
        <w:rFonts w:ascii="Huawei Sans" w:eastAsia="方正兰亭黑简体" w:hAnsi="Huawei Sans"/>
      </w:rPr>
    </w:pPr>
  </w:p>
  <w:p w14:paraId="2CCE42D9" w14:textId="77777777" w:rsidR="00E757FA" w:rsidRPr="009D4127" w:rsidRDefault="00E757FA">
    <w:pPr>
      <w:pStyle w:val="a7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0570AC7"/>
    <w:multiLevelType w:val="hybridMultilevel"/>
    <w:tmpl w:val="7C22C9F0"/>
    <w:lvl w:ilvl="0" w:tplc="DFAA1678">
      <w:start w:val="1"/>
      <w:numFmt w:val="decimal"/>
      <w:lvlText w:val="（%1）"/>
      <w:lvlJc w:val="left"/>
      <w:pPr>
        <w:ind w:left="174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3" w15:restartNumberingAfterBreak="0">
    <w:nsid w:val="154C386A"/>
    <w:multiLevelType w:val="hybridMultilevel"/>
    <w:tmpl w:val="ED8CB182"/>
    <w:lvl w:ilvl="0" w:tplc="693C7E9C">
      <w:start w:val="1"/>
      <w:numFmt w:val="bullet"/>
      <w:lvlText w:val=""/>
      <w:lvlJc w:val="left"/>
      <w:pPr>
        <w:ind w:left="186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6" w:hanging="420"/>
      </w:pPr>
      <w:rPr>
        <w:rFonts w:ascii="Wingdings" w:hAnsi="Wingdings" w:hint="default"/>
      </w:rPr>
    </w:lvl>
  </w:abstractNum>
  <w:abstractNum w:abstractNumId="4" w15:restartNumberingAfterBreak="0">
    <w:nsid w:val="171657A1"/>
    <w:multiLevelType w:val="multilevel"/>
    <w:tmpl w:val="BE52C6C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5" w15:restartNumberingAfterBreak="0">
    <w:nsid w:val="18325F91"/>
    <w:multiLevelType w:val="hybridMultilevel"/>
    <w:tmpl w:val="1A022140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6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7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9" w15:restartNumberingAfterBreak="0">
    <w:nsid w:val="2E7914FC"/>
    <w:multiLevelType w:val="hybridMultilevel"/>
    <w:tmpl w:val="87089E2A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0" w15:restartNumberingAfterBreak="0">
    <w:nsid w:val="35803486"/>
    <w:multiLevelType w:val="hybridMultilevel"/>
    <w:tmpl w:val="6B8C36B6"/>
    <w:lvl w:ilvl="0" w:tplc="DFAA1678">
      <w:start w:val="1"/>
      <w:numFmt w:val="decimal"/>
      <w:lvlText w:val="（%1）"/>
      <w:lvlJc w:val="left"/>
      <w:pPr>
        <w:ind w:left="174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3B0D3459"/>
    <w:multiLevelType w:val="hybridMultilevel"/>
    <w:tmpl w:val="DE6A4BCE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2" w15:restartNumberingAfterBreak="0">
    <w:nsid w:val="409D15EF"/>
    <w:multiLevelType w:val="hybridMultilevel"/>
    <w:tmpl w:val="BC3E4A0E"/>
    <w:lvl w:ilvl="0" w:tplc="DFAA1678">
      <w:start w:val="1"/>
      <w:numFmt w:val="decimal"/>
      <w:lvlText w:val="（%1）"/>
      <w:lvlJc w:val="left"/>
      <w:pPr>
        <w:ind w:left="174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3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4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5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6" w15:restartNumberingAfterBreak="0">
    <w:nsid w:val="47CA5EA1"/>
    <w:multiLevelType w:val="hybridMultilevel"/>
    <w:tmpl w:val="2F9E3BAA"/>
    <w:lvl w:ilvl="0" w:tplc="0409000B">
      <w:start w:val="1"/>
      <w:numFmt w:val="bullet"/>
      <w:lvlText w:val=""/>
      <w:lvlJc w:val="left"/>
      <w:pPr>
        <w:tabs>
          <w:tab w:val="num" w:pos="1871"/>
        </w:tabs>
        <w:ind w:left="1871" w:hanging="425"/>
      </w:pPr>
      <w:rPr>
        <w:rFonts w:ascii="Wingdings" w:hAnsi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585"/>
        </w:tabs>
        <w:ind w:left="585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005"/>
        </w:tabs>
        <w:ind w:left="1005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425"/>
        </w:tabs>
        <w:ind w:left="1425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1845"/>
        </w:tabs>
        <w:ind w:left="1845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265"/>
        </w:tabs>
        <w:ind w:left="2265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685"/>
        </w:tabs>
        <w:ind w:left="2685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105"/>
        </w:tabs>
        <w:ind w:left="3105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525"/>
        </w:tabs>
        <w:ind w:left="3525" w:hanging="420"/>
      </w:pPr>
      <w:rPr>
        <w:rFonts w:ascii="Wingdings" w:hAnsi="Wingdings" w:hint="default"/>
      </w:rPr>
    </w:lvl>
  </w:abstractNum>
  <w:abstractNum w:abstractNumId="17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2B87D62"/>
    <w:multiLevelType w:val="hybridMultilevel"/>
    <w:tmpl w:val="F6EEB79E"/>
    <w:lvl w:ilvl="0" w:tplc="C804DDA0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20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22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4" w15:restartNumberingAfterBreak="0">
    <w:nsid w:val="734C792D"/>
    <w:multiLevelType w:val="hybridMultilevel"/>
    <w:tmpl w:val="023856CC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25" w15:restartNumberingAfterBreak="0">
    <w:nsid w:val="7AC241E7"/>
    <w:multiLevelType w:val="hybridMultilevel"/>
    <w:tmpl w:val="02D6055E"/>
    <w:lvl w:ilvl="0" w:tplc="0409000B">
      <w:start w:val="1"/>
      <w:numFmt w:val="bullet"/>
      <w:lvlText w:val=""/>
      <w:lvlJc w:val="left"/>
      <w:pPr>
        <w:tabs>
          <w:tab w:val="num" w:pos="1871"/>
        </w:tabs>
        <w:ind w:left="1871" w:hanging="425"/>
      </w:pPr>
      <w:rPr>
        <w:rFonts w:ascii="Wingdings" w:hAnsi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585"/>
        </w:tabs>
        <w:ind w:left="585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005"/>
        </w:tabs>
        <w:ind w:left="1005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425"/>
        </w:tabs>
        <w:ind w:left="1425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1845"/>
        </w:tabs>
        <w:ind w:left="1845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265"/>
        </w:tabs>
        <w:ind w:left="2265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685"/>
        </w:tabs>
        <w:ind w:left="2685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105"/>
        </w:tabs>
        <w:ind w:left="3105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525"/>
        </w:tabs>
        <w:ind w:left="3525" w:hanging="420"/>
      </w:pPr>
      <w:rPr>
        <w:rFonts w:ascii="Wingdings" w:hAnsi="Wingdings" w:hint="default"/>
      </w:rPr>
    </w:lvl>
  </w:abstractNum>
  <w:abstractNum w:abstractNumId="26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 w16cid:durableId="1177160102">
    <w:abstractNumId w:val="23"/>
  </w:num>
  <w:num w:numId="2" w16cid:durableId="447087604">
    <w:abstractNumId w:val="14"/>
  </w:num>
  <w:num w:numId="3" w16cid:durableId="1835030712">
    <w:abstractNumId w:val="8"/>
  </w:num>
  <w:num w:numId="4" w16cid:durableId="1615866904">
    <w:abstractNumId w:val="4"/>
  </w:num>
  <w:num w:numId="5" w16cid:durableId="791020106">
    <w:abstractNumId w:val="17"/>
  </w:num>
  <w:num w:numId="6" w16cid:durableId="2056662287">
    <w:abstractNumId w:val="7"/>
  </w:num>
  <w:num w:numId="7" w16cid:durableId="466972954">
    <w:abstractNumId w:val="1"/>
  </w:num>
  <w:num w:numId="8" w16cid:durableId="17005411">
    <w:abstractNumId w:val="13"/>
  </w:num>
  <w:num w:numId="9" w16cid:durableId="1853763899">
    <w:abstractNumId w:val="18"/>
  </w:num>
  <w:num w:numId="10" w16cid:durableId="964893986">
    <w:abstractNumId w:val="15"/>
  </w:num>
  <w:num w:numId="11" w16cid:durableId="596644491">
    <w:abstractNumId w:val="20"/>
  </w:num>
  <w:num w:numId="12" w16cid:durableId="1652520354">
    <w:abstractNumId w:val="0"/>
  </w:num>
  <w:num w:numId="13" w16cid:durableId="474109973">
    <w:abstractNumId w:val="4"/>
  </w:num>
  <w:num w:numId="14" w16cid:durableId="640890434">
    <w:abstractNumId w:val="6"/>
  </w:num>
  <w:num w:numId="15" w16cid:durableId="1739472566">
    <w:abstractNumId w:val="22"/>
  </w:num>
  <w:num w:numId="16" w16cid:durableId="1532567846">
    <w:abstractNumId w:val="21"/>
  </w:num>
  <w:num w:numId="17" w16cid:durableId="382100425">
    <w:abstractNumId w:val="2"/>
  </w:num>
  <w:num w:numId="18" w16cid:durableId="649870312">
    <w:abstractNumId w:val="12"/>
  </w:num>
  <w:num w:numId="19" w16cid:durableId="1758821717">
    <w:abstractNumId w:val="10"/>
  </w:num>
  <w:num w:numId="20" w16cid:durableId="1416197455">
    <w:abstractNumId w:val="19"/>
  </w:num>
  <w:num w:numId="21" w16cid:durableId="2130276086">
    <w:abstractNumId w:val="26"/>
  </w:num>
  <w:num w:numId="22" w16cid:durableId="2101173266">
    <w:abstractNumId w:val="11"/>
  </w:num>
  <w:num w:numId="23" w16cid:durableId="1596673400">
    <w:abstractNumId w:val="9"/>
  </w:num>
  <w:num w:numId="24" w16cid:durableId="869342519">
    <w:abstractNumId w:val="5"/>
  </w:num>
  <w:num w:numId="25" w16cid:durableId="384571125">
    <w:abstractNumId w:val="24"/>
  </w:num>
  <w:num w:numId="26" w16cid:durableId="214241977">
    <w:abstractNumId w:val="16"/>
  </w:num>
  <w:num w:numId="27" w16cid:durableId="1553349113">
    <w:abstractNumId w:val="25"/>
  </w:num>
  <w:num w:numId="28" w16cid:durableId="509368752">
    <w:abstractNumId w:val="4"/>
  </w:num>
  <w:num w:numId="29" w16cid:durableId="2108499494">
    <w:abstractNumId w:val="4"/>
  </w:num>
  <w:num w:numId="30" w16cid:durableId="180670339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221982720">
    <w:abstractNumId w:val="4"/>
  </w:num>
  <w:num w:numId="32" w16cid:durableId="1244993376">
    <w:abstractNumId w:val="4"/>
  </w:num>
  <w:num w:numId="33" w16cid:durableId="2033720391">
    <w:abstractNumId w:val="4"/>
  </w:num>
  <w:num w:numId="34" w16cid:durableId="1710569426">
    <w:abstractNumId w:val="3"/>
  </w:num>
  <w:num w:numId="35" w16cid:durableId="1506167591">
    <w:abstractNumId w:val="4"/>
  </w:num>
  <w:num w:numId="36" w16cid:durableId="14478948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67819239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559167520">
    <w:abstractNumId w:val="4"/>
  </w:num>
  <w:num w:numId="39" w16cid:durableId="1723946262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hideSpelling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7325"/>
    <w:rsid w:val="00007CD0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C40"/>
    <w:rsid w:val="0002087F"/>
    <w:rsid w:val="000210D2"/>
    <w:rsid w:val="0002214D"/>
    <w:rsid w:val="0002276F"/>
    <w:rsid w:val="00024836"/>
    <w:rsid w:val="0002558E"/>
    <w:rsid w:val="00027F46"/>
    <w:rsid w:val="00030293"/>
    <w:rsid w:val="000321CB"/>
    <w:rsid w:val="00033243"/>
    <w:rsid w:val="00033B54"/>
    <w:rsid w:val="00033F84"/>
    <w:rsid w:val="000375E9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2A99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2513"/>
    <w:rsid w:val="000D41DD"/>
    <w:rsid w:val="000D57E7"/>
    <w:rsid w:val="000D601E"/>
    <w:rsid w:val="000D79DE"/>
    <w:rsid w:val="000E12FE"/>
    <w:rsid w:val="000E16AA"/>
    <w:rsid w:val="000E3396"/>
    <w:rsid w:val="000E3FA8"/>
    <w:rsid w:val="000E48ED"/>
    <w:rsid w:val="000E5B3B"/>
    <w:rsid w:val="000E79AF"/>
    <w:rsid w:val="000F21A1"/>
    <w:rsid w:val="000F443B"/>
    <w:rsid w:val="000F4683"/>
    <w:rsid w:val="000F536E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3DD7"/>
    <w:rsid w:val="0010410B"/>
    <w:rsid w:val="00104ADC"/>
    <w:rsid w:val="00106460"/>
    <w:rsid w:val="00106705"/>
    <w:rsid w:val="00106A4A"/>
    <w:rsid w:val="00107072"/>
    <w:rsid w:val="00107DA6"/>
    <w:rsid w:val="00110F4C"/>
    <w:rsid w:val="0011199D"/>
    <w:rsid w:val="00114A3D"/>
    <w:rsid w:val="0011636E"/>
    <w:rsid w:val="00116DBF"/>
    <w:rsid w:val="001178C7"/>
    <w:rsid w:val="00117C30"/>
    <w:rsid w:val="0012031C"/>
    <w:rsid w:val="00120C0B"/>
    <w:rsid w:val="0012112D"/>
    <w:rsid w:val="00122A8A"/>
    <w:rsid w:val="00125657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967"/>
    <w:rsid w:val="00154ACF"/>
    <w:rsid w:val="00156F51"/>
    <w:rsid w:val="00160729"/>
    <w:rsid w:val="00161BC3"/>
    <w:rsid w:val="00163D02"/>
    <w:rsid w:val="001666C5"/>
    <w:rsid w:val="00166EE5"/>
    <w:rsid w:val="00172027"/>
    <w:rsid w:val="00172E55"/>
    <w:rsid w:val="0017327A"/>
    <w:rsid w:val="0017451A"/>
    <w:rsid w:val="00176B45"/>
    <w:rsid w:val="00180259"/>
    <w:rsid w:val="00180368"/>
    <w:rsid w:val="0018080D"/>
    <w:rsid w:val="00180E3E"/>
    <w:rsid w:val="00181143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7817"/>
    <w:rsid w:val="001B0FF2"/>
    <w:rsid w:val="001B1484"/>
    <w:rsid w:val="001B18BF"/>
    <w:rsid w:val="001B20C3"/>
    <w:rsid w:val="001B38FF"/>
    <w:rsid w:val="001B3964"/>
    <w:rsid w:val="001B3B2E"/>
    <w:rsid w:val="001B4094"/>
    <w:rsid w:val="001B4737"/>
    <w:rsid w:val="001B5185"/>
    <w:rsid w:val="001B5871"/>
    <w:rsid w:val="001B5D02"/>
    <w:rsid w:val="001B61FE"/>
    <w:rsid w:val="001B6FAC"/>
    <w:rsid w:val="001B70B6"/>
    <w:rsid w:val="001C0851"/>
    <w:rsid w:val="001C0E12"/>
    <w:rsid w:val="001C0F7A"/>
    <w:rsid w:val="001C1EFA"/>
    <w:rsid w:val="001C3D41"/>
    <w:rsid w:val="001C3F12"/>
    <w:rsid w:val="001C4487"/>
    <w:rsid w:val="001D001D"/>
    <w:rsid w:val="001D0149"/>
    <w:rsid w:val="001D0278"/>
    <w:rsid w:val="001D18DC"/>
    <w:rsid w:val="001D4BE3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3E5B"/>
    <w:rsid w:val="002044DD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6D9"/>
    <w:rsid w:val="00217D84"/>
    <w:rsid w:val="00220C70"/>
    <w:rsid w:val="002213B8"/>
    <w:rsid w:val="002226E2"/>
    <w:rsid w:val="00223874"/>
    <w:rsid w:val="002245F2"/>
    <w:rsid w:val="002247BC"/>
    <w:rsid w:val="00224985"/>
    <w:rsid w:val="00225DA0"/>
    <w:rsid w:val="00230C51"/>
    <w:rsid w:val="002315E3"/>
    <w:rsid w:val="0023220D"/>
    <w:rsid w:val="00232D1D"/>
    <w:rsid w:val="00234CC4"/>
    <w:rsid w:val="002352DE"/>
    <w:rsid w:val="00236A73"/>
    <w:rsid w:val="002375BA"/>
    <w:rsid w:val="002376A5"/>
    <w:rsid w:val="00242D9E"/>
    <w:rsid w:val="00243793"/>
    <w:rsid w:val="00244EA6"/>
    <w:rsid w:val="002457D8"/>
    <w:rsid w:val="002461C9"/>
    <w:rsid w:val="00246E3D"/>
    <w:rsid w:val="002512A2"/>
    <w:rsid w:val="00251FCE"/>
    <w:rsid w:val="00253234"/>
    <w:rsid w:val="00253B8B"/>
    <w:rsid w:val="00254017"/>
    <w:rsid w:val="002541B3"/>
    <w:rsid w:val="00254FAD"/>
    <w:rsid w:val="00257718"/>
    <w:rsid w:val="002605B0"/>
    <w:rsid w:val="00260775"/>
    <w:rsid w:val="00262636"/>
    <w:rsid w:val="00264059"/>
    <w:rsid w:val="002652D5"/>
    <w:rsid w:val="00266DCD"/>
    <w:rsid w:val="002711F9"/>
    <w:rsid w:val="00271653"/>
    <w:rsid w:val="00273DF1"/>
    <w:rsid w:val="00274DC5"/>
    <w:rsid w:val="0027689A"/>
    <w:rsid w:val="00276B83"/>
    <w:rsid w:val="00276BD2"/>
    <w:rsid w:val="00280093"/>
    <w:rsid w:val="002819BC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0F98"/>
    <w:rsid w:val="00292365"/>
    <w:rsid w:val="0029317F"/>
    <w:rsid w:val="002935E0"/>
    <w:rsid w:val="00294C23"/>
    <w:rsid w:val="002960B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09E6"/>
    <w:rsid w:val="002B0F35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D10F5"/>
    <w:rsid w:val="002D1728"/>
    <w:rsid w:val="002D489E"/>
    <w:rsid w:val="002D4CA7"/>
    <w:rsid w:val="002D5BF8"/>
    <w:rsid w:val="002D6C54"/>
    <w:rsid w:val="002E0191"/>
    <w:rsid w:val="002E48D0"/>
    <w:rsid w:val="002E5399"/>
    <w:rsid w:val="002E5A78"/>
    <w:rsid w:val="002F014B"/>
    <w:rsid w:val="002F16D9"/>
    <w:rsid w:val="002F41B8"/>
    <w:rsid w:val="002F4605"/>
    <w:rsid w:val="002F496F"/>
    <w:rsid w:val="002F58CC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BEB"/>
    <w:rsid w:val="00305FB3"/>
    <w:rsid w:val="00306280"/>
    <w:rsid w:val="00307DBA"/>
    <w:rsid w:val="00311171"/>
    <w:rsid w:val="00311BD1"/>
    <w:rsid w:val="00312DF1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78B"/>
    <w:rsid w:val="00327963"/>
    <w:rsid w:val="00327A89"/>
    <w:rsid w:val="003344D9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B0"/>
    <w:rsid w:val="0034741F"/>
    <w:rsid w:val="00350893"/>
    <w:rsid w:val="00350A7D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631D"/>
    <w:rsid w:val="00366C78"/>
    <w:rsid w:val="00366E4B"/>
    <w:rsid w:val="00370DC3"/>
    <w:rsid w:val="00373B2C"/>
    <w:rsid w:val="00375EAD"/>
    <w:rsid w:val="0038225C"/>
    <w:rsid w:val="00382427"/>
    <w:rsid w:val="00382C74"/>
    <w:rsid w:val="00383C67"/>
    <w:rsid w:val="00384F48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CAF"/>
    <w:rsid w:val="003B6F29"/>
    <w:rsid w:val="003C08CB"/>
    <w:rsid w:val="003C1978"/>
    <w:rsid w:val="003C1E9E"/>
    <w:rsid w:val="003C2E2D"/>
    <w:rsid w:val="003C30C3"/>
    <w:rsid w:val="003C39E6"/>
    <w:rsid w:val="003C5BE1"/>
    <w:rsid w:val="003C6989"/>
    <w:rsid w:val="003C752E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7A16"/>
    <w:rsid w:val="003E7FEC"/>
    <w:rsid w:val="003F0B45"/>
    <w:rsid w:val="003F0F18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791"/>
    <w:rsid w:val="00412E8F"/>
    <w:rsid w:val="00413400"/>
    <w:rsid w:val="004136A5"/>
    <w:rsid w:val="0041409F"/>
    <w:rsid w:val="00416E2E"/>
    <w:rsid w:val="00420003"/>
    <w:rsid w:val="00420B72"/>
    <w:rsid w:val="00420FC7"/>
    <w:rsid w:val="00422748"/>
    <w:rsid w:val="004237DC"/>
    <w:rsid w:val="004278B5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7103"/>
    <w:rsid w:val="0044762D"/>
    <w:rsid w:val="00450E12"/>
    <w:rsid w:val="00451CF6"/>
    <w:rsid w:val="0045366D"/>
    <w:rsid w:val="004547B4"/>
    <w:rsid w:val="00455497"/>
    <w:rsid w:val="00457348"/>
    <w:rsid w:val="004601F1"/>
    <w:rsid w:val="004622AB"/>
    <w:rsid w:val="00462D8E"/>
    <w:rsid w:val="0046363A"/>
    <w:rsid w:val="00463820"/>
    <w:rsid w:val="00464E48"/>
    <w:rsid w:val="00466677"/>
    <w:rsid w:val="0046676C"/>
    <w:rsid w:val="00466E8E"/>
    <w:rsid w:val="00467866"/>
    <w:rsid w:val="00470A8F"/>
    <w:rsid w:val="004722EF"/>
    <w:rsid w:val="00473CB2"/>
    <w:rsid w:val="00473FEF"/>
    <w:rsid w:val="00476FB1"/>
    <w:rsid w:val="00477927"/>
    <w:rsid w:val="004821F6"/>
    <w:rsid w:val="004832FC"/>
    <w:rsid w:val="0048347D"/>
    <w:rsid w:val="00483F9A"/>
    <w:rsid w:val="004857A1"/>
    <w:rsid w:val="00486E75"/>
    <w:rsid w:val="00487A1C"/>
    <w:rsid w:val="00487E35"/>
    <w:rsid w:val="00490EDD"/>
    <w:rsid w:val="00491A2E"/>
    <w:rsid w:val="004933CE"/>
    <w:rsid w:val="004957AB"/>
    <w:rsid w:val="00496E4C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18F3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4F7770"/>
    <w:rsid w:val="005016A8"/>
    <w:rsid w:val="00501B07"/>
    <w:rsid w:val="00501EA8"/>
    <w:rsid w:val="00503848"/>
    <w:rsid w:val="00503D14"/>
    <w:rsid w:val="00504B55"/>
    <w:rsid w:val="005056A6"/>
    <w:rsid w:val="0050614A"/>
    <w:rsid w:val="00506641"/>
    <w:rsid w:val="00507E2A"/>
    <w:rsid w:val="005135D9"/>
    <w:rsid w:val="005160F5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3708"/>
    <w:rsid w:val="00534AFA"/>
    <w:rsid w:val="005350A0"/>
    <w:rsid w:val="00536900"/>
    <w:rsid w:val="00536D4D"/>
    <w:rsid w:val="00537472"/>
    <w:rsid w:val="00543953"/>
    <w:rsid w:val="00543A76"/>
    <w:rsid w:val="00543FDE"/>
    <w:rsid w:val="00545A3D"/>
    <w:rsid w:val="005476F7"/>
    <w:rsid w:val="00547873"/>
    <w:rsid w:val="0055520C"/>
    <w:rsid w:val="0055595D"/>
    <w:rsid w:val="00556DB2"/>
    <w:rsid w:val="005578B6"/>
    <w:rsid w:val="005607FC"/>
    <w:rsid w:val="00562E3E"/>
    <w:rsid w:val="00563999"/>
    <w:rsid w:val="005706B5"/>
    <w:rsid w:val="00571B40"/>
    <w:rsid w:val="00573C39"/>
    <w:rsid w:val="0057476C"/>
    <w:rsid w:val="00574953"/>
    <w:rsid w:val="00574D11"/>
    <w:rsid w:val="0057502B"/>
    <w:rsid w:val="005750C8"/>
    <w:rsid w:val="00577A5F"/>
    <w:rsid w:val="00577A8B"/>
    <w:rsid w:val="00577CDF"/>
    <w:rsid w:val="00581446"/>
    <w:rsid w:val="00581962"/>
    <w:rsid w:val="00582185"/>
    <w:rsid w:val="00585E01"/>
    <w:rsid w:val="00586D12"/>
    <w:rsid w:val="0059161A"/>
    <w:rsid w:val="00592EA9"/>
    <w:rsid w:val="00594091"/>
    <w:rsid w:val="00596A92"/>
    <w:rsid w:val="005A0AAD"/>
    <w:rsid w:val="005A1A80"/>
    <w:rsid w:val="005A1E6F"/>
    <w:rsid w:val="005A26CE"/>
    <w:rsid w:val="005A348F"/>
    <w:rsid w:val="005A53D7"/>
    <w:rsid w:val="005A751D"/>
    <w:rsid w:val="005B0189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DB6"/>
    <w:rsid w:val="005D35EB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5310"/>
    <w:rsid w:val="005F10B1"/>
    <w:rsid w:val="005F26D0"/>
    <w:rsid w:val="005F2A8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74FF"/>
    <w:rsid w:val="0061787C"/>
    <w:rsid w:val="00620B4A"/>
    <w:rsid w:val="00621B0C"/>
    <w:rsid w:val="00621FE8"/>
    <w:rsid w:val="00622AD7"/>
    <w:rsid w:val="00623396"/>
    <w:rsid w:val="00624318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9C3"/>
    <w:rsid w:val="00640FAB"/>
    <w:rsid w:val="00641667"/>
    <w:rsid w:val="00641F46"/>
    <w:rsid w:val="00641FC7"/>
    <w:rsid w:val="006420E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1FC6"/>
    <w:rsid w:val="00672951"/>
    <w:rsid w:val="00674A4C"/>
    <w:rsid w:val="006765F5"/>
    <w:rsid w:val="00676C2A"/>
    <w:rsid w:val="00680302"/>
    <w:rsid w:val="00680585"/>
    <w:rsid w:val="00680B76"/>
    <w:rsid w:val="00681061"/>
    <w:rsid w:val="00683953"/>
    <w:rsid w:val="0068422F"/>
    <w:rsid w:val="00691C48"/>
    <w:rsid w:val="00691CA6"/>
    <w:rsid w:val="0069554C"/>
    <w:rsid w:val="00695D19"/>
    <w:rsid w:val="00697D2C"/>
    <w:rsid w:val="006A144A"/>
    <w:rsid w:val="006A22A1"/>
    <w:rsid w:val="006A25D7"/>
    <w:rsid w:val="006A39FD"/>
    <w:rsid w:val="006A458E"/>
    <w:rsid w:val="006A7AB4"/>
    <w:rsid w:val="006B58EE"/>
    <w:rsid w:val="006B5E98"/>
    <w:rsid w:val="006B6A79"/>
    <w:rsid w:val="006C08E0"/>
    <w:rsid w:val="006C1E0B"/>
    <w:rsid w:val="006C1E5A"/>
    <w:rsid w:val="006C425F"/>
    <w:rsid w:val="006C4329"/>
    <w:rsid w:val="006C559F"/>
    <w:rsid w:val="006C65AA"/>
    <w:rsid w:val="006C756C"/>
    <w:rsid w:val="006D0B05"/>
    <w:rsid w:val="006D46A5"/>
    <w:rsid w:val="006D622A"/>
    <w:rsid w:val="006E0824"/>
    <w:rsid w:val="006E17E3"/>
    <w:rsid w:val="006E2DF2"/>
    <w:rsid w:val="006E2F9F"/>
    <w:rsid w:val="006E70B8"/>
    <w:rsid w:val="006F206B"/>
    <w:rsid w:val="006F23AF"/>
    <w:rsid w:val="006F2A6C"/>
    <w:rsid w:val="006F3081"/>
    <w:rsid w:val="006F30BD"/>
    <w:rsid w:val="006F4046"/>
    <w:rsid w:val="006F58F0"/>
    <w:rsid w:val="006F5AE9"/>
    <w:rsid w:val="006F6B63"/>
    <w:rsid w:val="006F735A"/>
    <w:rsid w:val="00701BCB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17AB"/>
    <w:rsid w:val="00711AA7"/>
    <w:rsid w:val="00712BF0"/>
    <w:rsid w:val="00713707"/>
    <w:rsid w:val="00714C88"/>
    <w:rsid w:val="007153FB"/>
    <w:rsid w:val="00715EF5"/>
    <w:rsid w:val="007163A7"/>
    <w:rsid w:val="00716916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D9A"/>
    <w:rsid w:val="0073530A"/>
    <w:rsid w:val="007369BD"/>
    <w:rsid w:val="00737D63"/>
    <w:rsid w:val="00737E11"/>
    <w:rsid w:val="00737EF0"/>
    <w:rsid w:val="00742A75"/>
    <w:rsid w:val="00742D5E"/>
    <w:rsid w:val="00743014"/>
    <w:rsid w:val="0074365E"/>
    <w:rsid w:val="007455B8"/>
    <w:rsid w:val="0074627D"/>
    <w:rsid w:val="0074648A"/>
    <w:rsid w:val="00747226"/>
    <w:rsid w:val="00747690"/>
    <w:rsid w:val="007476D8"/>
    <w:rsid w:val="007511FB"/>
    <w:rsid w:val="007513EB"/>
    <w:rsid w:val="007518D8"/>
    <w:rsid w:val="00752B9C"/>
    <w:rsid w:val="0075561F"/>
    <w:rsid w:val="0075691C"/>
    <w:rsid w:val="00756FCA"/>
    <w:rsid w:val="00757266"/>
    <w:rsid w:val="007578B3"/>
    <w:rsid w:val="00760AD1"/>
    <w:rsid w:val="00762127"/>
    <w:rsid w:val="007638B2"/>
    <w:rsid w:val="00765F00"/>
    <w:rsid w:val="0076735B"/>
    <w:rsid w:val="007673B1"/>
    <w:rsid w:val="00771F53"/>
    <w:rsid w:val="00772E67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B89"/>
    <w:rsid w:val="007B0784"/>
    <w:rsid w:val="007B1662"/>
    <w:rsid w:val="007B1C95"/>
    <w:rsid w:val="007B1E9D"/>
    <w:rsid w:val="007B43DA"/>
    <w:rsid w:val="007B570C"/>
    <w:rsid w:val="007B5F15"/>
    <w:rsid w:val="007B656E"/>
    <w:rsid w:val="007C0C8B"/>
    <w:rsid w:val="007C16D6"/>
    <w:rsid w:val="007C58EA"/>
    <w:rsid w:val="007D0F25"/>
    <w:rsid w:val="007D1776"/>
    <w:rsid w:val="007D1AD5"/>
    <w:rsid w:val="007D1DFD"/>
    <w:rsid w:val="007D2A02"/>
    <w:rsid w:val="007D2A46"/>
    <w:rsid w:val="007D2B68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32F4E"/>
    <w:rsid w:val="008330FA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575D"/>
    <w:rsid w:val="008763C5"/>
    <w:rsid w:val="0087789B"/>
    <w:rsid w:val="00877F78"/>
    <w:rsid w:val="008815FE"/>
    <w:rsid w:val="00882911"/>
    <w:rsid w:val="00883CD8"/>
    <w:rsid w:val="00883E98"/>
    <w:rsid w:val="008845C4"/>
    <w:rsid w:val="00884AE4"/>
    <w:rsid w:val="00884B45"/>
    <w:rsid w:val="00887F79"/>
    <w:rsid w:val="00890300"/>
    <w:rsid w:val="00890E6E"/>
    <w:rsid w:val="0089106F"/>
    <w:rsid w:val="00892ED7"/>
    <w:rsid w:val="008938AC"/>
    <w:rsid w:val="00894601"/>
    <w:rsid w:val="00894B1A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A5D8F"/>
    <w:rsid w:val="008B0E3E"/>
    <w:rsid w:val="008B17EE"/>
    <w:rsid w:val="008B34F2"/>
    <w:rsid w:val="008B4D70"/>
    <w:rsid w:val="008B5835"/>
    <w:rsid w:val="008B6D57"/>
    <w:rsid w:val="008B7B9B"/>
    <w:rsid w:val="008C0438"/>
    <w:rsid w:val="008C09F3"/>
    <w:rsid w:val="008C2E4D"/>
    <w:rsid w:val="008C30F4"/>
    <w:rsid w:val="008C5037"/>
    <w:rsid w:val="008C7F85"/>
    <w:rsid w:val="008D2C22"/>
    <w:rsid w:val="008D76B5"/>
    <w:rsid w:val="008E0285"/>
    <w:rsid w:val="008E322E"/>
    <w:rsid w:val="008E6235"/>
    <w:rsid w:val="008E68BA"/>
    <w:rsid w:val="008E72B4"/>
    <w:rsid w:val="008F2081"/>
    <w:rsid w:val="008F42A7"/>
    <w:rsid w:val="008F7FF9"/>
    <w:rsid w:val="00900AEF"/>
    <w:rsid w:val="00902B2B"/>
    <w:rsid w:val="00903192"/>
    <w:rsid w:val="00903F93"/>
    <w:rsid w:val="009058A8"/>
    <w:rsid w:val="00907A51"/>
    <w:rsid w:val="00907F52"/>
    <w:rsid w:val="00912A6C"/>
    <w:rsid w:val="00914937"/>
    <w:rsid w:val="0091628A"/>
    <w:rsid w:val="009171BC"/>
    <w:rsid w:val="00920420"/>
    <w:rsid w:val="0092083F"/>
    <w:rsid w:val="009227DD"/>
    <w:rsid w:val="00923F55"/>
    <w:rsid w:val="0092482D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CE0"/>
    <w:rsid w:val="00943F7A"/>
    <w:rsid w:val="00947A35"/>
    <w:rsid w:val="00950A31"/>
    <w:rsid w:val="00951F14"/>
    <w:rsid w:val="009540D2"/>
    <w:rsid w:val="009574FE"/>
    <w:rsid w:val="00961C19"/>
    <w:rsid w:val="0096228F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7DD6"/>
    <w:rsid w:val="00980F37"/>
    <w:rsid w:val="00982BE1"/>
    <w:rsid w:val="00983660"/>
    <w:rsid w:val="009848FA"/>
    <w:rsid w:val="00984F4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7234"/>
    <w:rsid w:val="009B7760"/>
    <w:rsid w:val="009C1848"/>
    <w:rsid w:val="009C1BE8"/>
    <w:rsid w:val="009C3747"/>
    <w:rsid w:val="009C3DB8"/>
    <w:rsid w:val="009C4F82"/>
    <w:rsid w:val="009C6EF4"/>
    <w:rsid w:val="009C730E"/>
    <w:rsid w:val="009D0212"/>
    <w:rsid w:val="009D0D2A"/>
    <w:rsid w:val="009D19D5"/>
    <w:rsid w:val="009D2C7C"/>
    <w:rsid w:val="009D4127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27B7"/>
    <w:rsid w:val="00A13D67"/>
    <w:rsid w:val="00A142D6"/>
    <w:rsid w:val="00A20093"/>
    <w:rsid w:val="00A207D3"/>
    <w:rsid w:val="00A20DAD"/>
    <w:rsid w:val="00A22743"/>
    <w:rsid w:val="00A22BAD"/>
    <w:rsid w:val="00A24A27"/>
    <w:rsid w:val="00A2508C"/>
    <w:rsid w:val="00A25571"/>
    <w:rsid w:val="00A27105"/>
    <w:rsid w:val="00A30296"/>
    <w:rsid w:val="00A307EC"/>
    <w:rsid w:val="00A32195"/>
    <w:rsid w:val="00A3398E"/>
    <w:rsid w:val="00A37BAA"/>
    <w:rsid w:val="00A40B3C"/>
    <w:rsid w:val="00A42333"/>
    <w:rsid w:val="00A43C05"/>
    <w:rsid w:val="00A47302"/>
    <w:rsid w:val="00A47728"/>
    <w:rsid w:val="00A51A89"/>
    <w:rsid w:val="00A5245A"/>
    <w:rsid w:val="00A531D2"/>
    <w:rsid w:val="00A53288"/>
    <w:rsid w:val="00A539FD"/>
    <w:rsid w:val="00A54383"/>
    <w:rsid w:val="00A54EB4"/>
    <w:rsid w:val="00A5523D"/>
    <w:rsid w:val="00A55F0C"/>
    <w:rsid w:val="00A57961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80A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C0FE4"/>
    <w:rsid w:val="00AC248F"/>
    <w:rsid w:val="00AC2589"/>
    <w:rsid w:val="00AC263C"/>
    <w:rsid w:val="00AC2F29"/>
    <w:rsid w:val="00AC33AE"/>
    <w:rsid w:val="00AC3B01"/>
    <w:rsid w:val="00AC3F87"/>
    <w:rsid w:val="00AC40C5"/>
    <w:rsid w:val="00AC4746"/>
    <w:rsid w:val="00AC4D30"/>
    <w:rsid w:val="00AC7F0E"/>
    <w:rsid w:val="00AD037F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5AB6"/>
    <w:rsid w:val="00AE6172"/>
    <w:rsid w:val="00AE6F7F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A0F"/>
    <w:rsid w:val="00B23E35"/>
    <w:rsid w:val="00B27534"/>
    <w:rsid w:val="00B3026B"/>
    <w:rsid w:val="00B3177D"/>
    <w:rsid w:val="00B3254B"/>
    <w:rsid w:val="00B32B98"/>
    <w:rsid w:val="00B32C83"/>
    <w:rsid w:val="00B33CDD"/>
    <w:rsid w:val="00B3672F"/>
    <w:rsid w:val="00B37A3E"/>
    <w:rsid w:val="00B40687"/>
    <w:rsid w:val="00B40D7A"/>
    <w:rsid w:val="00B41560"/>
    <w:rsid w:val="00B42080"/>
    <w:rsid w:val="00B4225D"/>
    <w:rsid w:val="00B429F2"/>
    <w:rsid w:val="00B434B0"/>
    <w:rsid w:val="00B476CD"/>
    <w:rsid w:val="00B51FE4"/>
    <w:rsid w:val="00B52D8B"/>
    <w:rsid w:val="00B53096"/>
    <w:rsid w:val="00B546C4"/>
    <w:rsid w:val="00B553A4"/>
    <w:rsid w:val="00B55F9B"/>
    <w:rsid w:val="00B56EBF"/>
    <w:rsid w:val="00B602CD"/>
    <w:rsid w:val="00B60EC4"/>
    <w:rsid w:val="00B617D6"/>
    <w:rsid w:val="00B62F16"/>
    <w:rsid w:val="00B6476C"/>
    <w:rsid w:val="00B66DA1"/>
    <w:rsid w:val="00B6735C"/>
    <w:rsid w:val="00B67F53"/>
    <w:rsid w:val="00B728D9"/>
    <w:rsid w:val="00B72ACC"/>
    <w:rsid w:val="00B736C2"/>
    <w:rsid w:val="00B7546D"/>
    <w:rsid w:val="00B75A84"/>
    <w:rsid w:val="00B81DEF"/>
    <w:rsid w:val="00B82F1B"/>
    <w:rsid w:val="00B83916"/>
    <w:rsid w:val="00B83DFF"/>
    <w:rsid w:val="00B8503A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2C0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7A7C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2385"/>
    <w:rsid w:val="00BD38BD"/>
    <w:rsid w:val="00BE05AF"/>
    <w:rsid w:val="00BE174A"/>
    <w:rsid w:val="00BE194F"/>
    <w:rsid w:val="00BE1DA9"/>
    <w:rsid w:val="00BE2AD0"/>
    <w:rsid w:val="00BE3B30"/>
    <w:rsid w:val="00BE582B"/>
    <w:rsid w:val="00BE5A13"/>
    <w:rsid w:val="00BE6A13"/>
    <w:rsid w:val="00BF046A"/>
    <w:rsid w:val="00BF17B9"/>
    <w:rsid w:val="00BF1B54"/>
    <w:rsid w:val="00BF1C93"/>
    <w:rsid w:val="00BF2CEA"/>
    <w:rsid w:val="00BF4180"/>
    <w:rsid w:val="00BF6169"/>
    <w:rsid w:val="00BF64F4"/>
    <w:rsid w:val="00BF6D0B"/>
    <w:rsid w:val="00BF73B0"/>
    <w:rsid w:val="00C010B6"/>
    <w:rsid w:val="00C01CD5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D66"/>
    <w:rsid w:val="00C14F84"/>
    <w:rsid w:val="00C1569C"/>
    <w:rsid w:val="00C159AF"/>
    <w:rsid w:val="00C165A1"/>
    <w:rsid w:val="00C1668F"/>
    <w:rsid w:val="00C1742D"/>
    <w:rsid w:val="00C17803"/>
    <w:rsid w:val="00C20B50"/>
    <w:rsid w:val="00C20F4E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45F2"/>
    <w:rsid w:val="00C36EDB"/>
    <w:rsid w:val="00C40614"/>
    <w:rsid w:val="00C41742"/>
    <w:rsid w:val="00C41B58"/>
    <w:rsid w:val="00C445BE"/>
    <w:rsid w:val="00C44E38"/>
    <w:rsid w:val="00C460DE"/>
    <w:rsid w:val="00C46510"/>
    <w:rsid w:val="00C50046"/>
    <w:rsid w:val="00C50344"/>
    <w:rsid w:val="00C5274C"/>
    <w:rsid w:val="00C5363D"/>
    <w:rsid w:val="00C54293"/>
    <w:rsid w:val="00C57360"/>
    <w:rsid w:val="00C57AA7"/>
    <w:rsid w:val="00C57E7D"/>
    <w:rsid w:val="00C602AF"/>
    <w:rsid w:val="00C63397"/>
    <w:rsid w:val="00C67061"/>
    <w:rsid w:val="00C672C6"/>
    <w:rsid w:val="00C71844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5E9D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472C"/>
    <w:rsid w:val="00CB630D"/>
    <w:rsid w:val="00CB76A4"/>
    <w:rsid w:val="00CC0FB5"/>
    <w:rsid w:val="00CC2462"/>
    <w:rsid w:val="00CC5335"/>
    <w:rsid w:val="00CC633A"/>
    <w:rsid w:val="00CC7F17"/>
    <w:rsid w:val="00CD1F3E"/>
    <w:rsid w:val="00CD510E"/>
    <w:rsid w:val="00CD5637"/>
    <w:rsid w:val="00CD5FCA"/>
    <w:rsid w:val="00CD7055"/>
    <w:rsid w:val="00CE31C9"/>
    <w:rsid w:val="00CE4471"/>
    <w:rsid w:val="00CE4BA5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2A8F"/>
    <w:rsid w:val="00D13439"/>
    <w:rsid w:val="00D14A84"/>
    <w:rsid w:val="00D14B03"/>
    <w:rsid w:val="00D153C5"/>
    <w:rsid w:val="00D157DD"/>
    <w:rsid w:val="00D173F3"/>
    <w:rsid w:val="00D206A6"/>
    <w:rsid w:val="00D2174E"/>
    <w:rsid w:val="00D22B29"/>
    <w:rsid w:val="00D23189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112"/>
    <w:rsid w:val="00D44FDB"/>
    <w:rsid w:val="00D46064"/>
    <w:rsid w:val="00D47F54"/>
    <w:rsid w:val="00D507E6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72F"/>
    <w:rsid w:val="00D67D46"/>
    <w:rsid w:val="00D705F1"/>
    <w:rsid w:val="00D711C3"/>
    <w:rsid w:val="00D72DB1"/>
    <w:rsid w:val="00D7434C"/>
    <w:rsid w:val="00D747A4"/>
    <w:rsid w:val="00D748B1"/>
    <w:rsid w:val="00D7687D"/>
    <w:rsid w:val="00D76A65"/>
    <w:rsid w:val="00D831FC"/>
    <w:rsid w:val="00D84170"/>
    <w:rsid w:val="00D844BA"/>
    <w:rsid w:val="00D84AC2"/>
    <w:rsid w:val="00D84ACF"/>
    <w:rsid w:val="00D84D0F"/>
    <w:rsid w:val="00D8581C"/>
    <w:rsid w:val="00D8584C"/>
    <w:rsid w:val="00D85B3A"/>
    <w:rsid w:val="00D8766C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46AB"/>
    <w:rsid w:val="00D9481B"/>
    <w:rsid w:val="00DA195F"/>
    <w:rsid w:val="00DA23CF"/>
    <w:rsid w:val="00DA37A8"/>
    <w:rsid w:val="00DA3CE9"/>
    <w:rsid w:val="00DA5283"/>
    <w:rsid w:val="00DA58B2"/>
    <w:rsid w:val="00DA58E1"/>
    <w:rsid w:val="00DA649B"/>
    <w:rsid w:val="00DA7B74"/>
    <w:rsid w:val="00DB2748"/>
    <w:rsid w:val="00DB53C2"/>
    <w:rsid w:val="00DB7765"/>
    <w:rsid w:val="00DC0A00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7BE0"/>
    <w:rsid w:val="00DD7EA6"/>
    <w:rsid w:val="00DE26CF"/>
    <w:rsid w:val="00DE2D12"/>
    <w:rsid w:val="00DE3E92"/>
    <w:rsid w:val="00DE428D"/>
    <w:rsid w:val="00DE58FA"/>
    <w:rsid w:val="00DE6573"/>
    <w:rsid w:val="00DE6816"/>
    <w:rsid w:val="00DF05B5"/>
    <w:rsid w:val="00DF0619"/>
    <w:rsid w:val="00DF1B19"/>
    <w:rsid w:val="00DF21D0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5B52"/>
    <w:rsid w:val="00E165B0"/>
    <w:rsid w:val="00E17315"/>
    <w:rsid w:val="00E2140E"/>
    <w:rsid w:val="00E219D5"/>
    <w:rsid w:val="00E2309E"/>
    <w:rsid w:val="00E2347D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6DEE"/>
    <w:rsid w:val="00E37736"/>
    <w:rsid w:val="00E40671"/>
    <w:rsid w:val="00E418C3"/>
    <w:rsid w:val="00E4269E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3113"/>
    <w:rsid w:val="00E65C68"/>
    <w:rsid w:val="00E66289"/>
    <w:rsid w:val="00E66978"/>
    <w:rsid w:val="00E66A56"/>
    <w:rsid w:val="00E670C2"/>
    <w:rsid w:val="00E679FA"/>
    <w:rsid w:val="00E70255"/>
    <w:rsid w:val="00E74316"/>
    <w:rsid w:val="00E7444B"/>
    <w:rsid w:val="00E75636"/>
    <w:rsid w:val="00E757FA"/>
    <w:rsid w:val="00E75EA5"/>
    <w:rsid w:val="00E76BDE"/>
    <w:rsid w:val="00E8074C"/>
    <w:rsid w:val="00E8157D"/>
    <w:rsid w:val="00E825B6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28B"/>
    <w:rsid w:val="00E95C32"/>
    <w:rsid w:val="00E962D7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0EBD"/>
    <w:rsid w:val="00EC2199"/>
    <w:rsid w:val="00EC2807"/>
    <w:rsid w:val="00EC2C02"/>
    <w:rsid w:val="00EC3C72"/>
    <w:rsid w:val="00EC4EA2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54C8"/>
    <w:rsid w:val="00EE73CE"/>
    <w:rsid w:val="00EE7C55"/>
    <w:rsid w:val="00EE7FF6"/>
    <w:rsid w:val="00EF0B3B"/>
    <w:rsid w:val="00EF6554"/>
    <w:rsid w:val="00EF67DA"/>
    <w:rsid w:val="00EF7604"/>
    <w:rsid w:val="00F03FF8"/>
    <w:rsid w:val="00F0424B"/>
    <w:rsid w:val="00F04521"/>
    <w:rsid w:val="00F04810"/>
    <w:rsid w:val="00F04A3F"/>
    <w:rsid w:val="00F05ABE"/>
    <w:rsid w:val="00F064EA"/>
    <w:rsid w:val="00F06E9C"/>
    <w:rsid w:val="00F073BE"/>
    <w:rsid w:val="00F1087F"/>
    <w:rsid w:val="00F11616"/>
    <w:rsid w:val="00F11A16"/>
    <w:rsid w:val="00F1237A"/>
    <w:rsid w:val="00F12554"/>
    <w:rsid w:val="00F15E32"/>
    <w:rsid w:val="00F20933"/>
    <w:rsid w:val="00F211EE"/>
    <w:rsid w:val="00F21A7A"/>
    <w:rsid w:val="00F22DAE"/>
    <w:rsid w:val="00F22E0F"/>
    <w:rsid w:val="00F239B6"/>
    <w:rsid w:val="00F2439C"/>
    <w:rsid w:val="00F26AA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A66"/>
    <w:rsid w:val="00F53ACE"/>
    <w:rsid w:val="00F54CD2"/>
    <w:rsid w:val="00F55CCB"/>
    <w:rsid w:val="00F56732"/>
    <w:rsid w:val="00F5786E"/>
    <w:rsid w:val="00F60D1E"/>
    <w:rsid w:val="00F60D3E"/>
    <w:rsid w:val="00F62169"/>
    <w:rsid w:val="00F64E13"/>
    <w:rsid w:val="00F65914"/>
    <w:rsid w:val="00F66D08"/>
    <w:rsid w:val="00F70B27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8338E"/>
    <w:rsid w:val="00F85AF1"/>
    <w:rsid w:val="00F90BA4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CD5"/>
    <w:rsid w:val="00FA7295"/>
    <w:rsid w:val="00FB1848"/>
    <w:rsid w:val="00FB3A49"/>
    <w:rsid w:val="00FB4062"/>
    <w:rsid w:val="00FB494A"/>
    <w:rsid w:val="00FB5073"/>
    <w:rsid w:val="00FB5D83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2AC1"/>
    <w:rsid w:val="00FD3373"/>
    <w:rsid w:val="00FD450C"/>
    <w:rsid w:val="00FD6CD0"/>
    <w:rsid w:val="00FD733D"/>
    <w:rsid w:val="00FD73EA"/>
    <w:rsid w:val="00FD7A39"/>
    <w:rsid w:val="00FE5E39"/>
    <w:rsid w:val="00FE71DC"/>
    <w:rsid w:val="00FE74C3"/>
    <w:rsid w:val="00FE74CD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FC5DD0"/>
    <w:pPr>
      <w:keepNext/>
      <w:numPr>
        <w:numId w:val="1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DC0A00"/>
    <w:pPr>
      <w:keepNext/>
      <w:keepLines/>
      <w:numPr>
        <w:ilvl w:val="1"/>
        <w:numId w:val="13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9D4127"/>
    <w:pPr>
      <w:keepNext/>
      <w:keepLines/>
      <w:numPr>
        <w:ilvl w:val="2"/>
        <w:numId w:val="13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link w:val="41"/>
    <w:autoRedefine/>
    <w:qFormat/>
    <w:rsid w:val="009D4127"/>
    <w:pPr>
      <w:keepNext/>
      <w:keepLines/>
      <w:numPr>
        <w:ilvl w:val="3"/>
        <w:numId w:val="13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link w:val="52"/>
    <w:autoRedefine/>
    <w:qFormat/>
    <w:rsid w:val="009D4127"/>
    <w:pPr>
      <w:keepNext/>
      <w:keepLines/>
      <w:numPr>
        <w:ilvl w:val="4"/>
        <w:numId w:val="13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6">
    <w:name w:val="heading 6"/>
    <w:basedOn w:val="a2"/>
    <w:next w:val="a2"/>
    <w:link w:val="60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link w:val="70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link w:val="8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link w:val="91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link w:val="FigureDescription0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link w:val="aa"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b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a2"/>
    <w:next w:val="a2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a2"/>
    <w:next w:val="a2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1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1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1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2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c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d">
    <w:name w:val="Document Map"/>
    <w:basedOn w:val="a2"/>
    <w:link w:val="ae"/>
    <w:semiHidden/>
    <w:rsid w:val="009D0E48"/>
    <w:pPr>
      <w:shd w:val="clear" w:color="auto" w:fill="000080"/>
    </w:pPr>
  </w:style>
  <w:style w:type="paragraph" w:styleId="af">
    <w:name w:val="footer"/>
    <w:basedOn w:val="HeadingLeft"/>
    <w:link w:val="af0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1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2">
    <w:name w:val="macro"/>
    <w:link w:val="af3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4">
    <w:name w:val="footnote text"/>
    <w:basedOn w:val="a2"/>
    <w:link w:val="af5"/>
    <w:uiPriority w:val="99"/>
    <w:rsid w:val="009D0E48"/>
    <w:rPr>
      <w:sz w:val="18"/>
      <w:szCs w:val="18"/>
    </w:rPr>
  </w:style>
  <w:style w:type="character" w:styleId="af6">
    <w:name w:val="footnote reference"/>
    <w:basedOn w:val="a3"/>
    <w:semiHidden/>
    <w:rsid w:val="009D0E48"/>
    <w:rPr>
      <w:vertAlign w:val="superscript"/>
    </w:rPr>
  </w:style>
  <w:style w:type="paragraph" w:styleId="af7">
    <w:name w:val="Balloon Text"/>
    <w:basedOn w:val="a2"/>
    <w:link w:val="af8"/>
    <w:semiHidden/>
    <w:rsid w:val="009D0E48"/>
    <w:rPr>
      <w:sz w:val="18"/>
      <w:szCs w:val="18"/>
    </w:rPr>
  </w:style>
  <w:style w:type="paragraph" w:styleId="af9">
    <w:name w:val="annotation text"/>
    <w:basedOn w:val="a2"/>
    <w:link w:val="afa"/>
    <w:qFormat/>
    <w:rsid w:val="009D0E48"/>
  </w:style>
  <w:style w:type="character" w:styleId="afb">
    <w:name w:val="annotation reference"/>
    <w:basedOn w:val="a3"/>
    <w:qFormat/>
    <w:rsid w:val="009D0E48"/>
    <w:rPr>
      <w:sz w:val="21"/>
      <w:szCs w:val="21"/>
    </w:rPr>
  </w:style>
  <w:style w:type="paragraph" w:styleId="afc">
    <w:name w:val="annotation subject"/>
    <w:basedOn w:val="af9"/>
    <w:next w:val="af9"/>
    <w:link w:val="afd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e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f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f0">
    <w:name w:val="endnote text"/>
    <w:basedOn w:val="a2"/>
    <w:link w:val="aff1"/>
    <w:semiHidden/>
    <w:rsid w:val="009D0E48"/>
  </w:style>
  <w:style w:type="character" w:styleId="aff2">
    <w:name w:val="endnote reference"/>
    <w:basedOn w:val="a3"/>
    <w:semiHidden/>
    <w:rsid w:val="009D0E48"/>
    <w:rPr>
      <w:vertAlign w:val="superscript"/>
    </w:rPr>
  </w:style>
  <w:style w:type="paragraph" w:styleId="aff3">
    <w:name w:val="table of authorities"/>
    <w:basedOn w:val="a2"/>
    <w:next w:val="a2"/>
    <w:semiHidden/>
    <w:rsid w:val="009D0E48"/>
    <w:pPr>
      <w:ind w:left="420"/>
    </w:pPr>
  </w:style>
  <w:style w:type="paragraph" w:styleId="aff4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link w:val="HTML3"/>
    <w:semiHidden/>
    <w:rsid w:val="009D0E48"/>
    <w:rPr>
      <w:i/>
      <w:iCs/>
    </w:rPr>
  </w:style>
  <w:style w:type="character" w:styleId="HTML4">
    <w:name w:val="HTML Definition"/>
    <w:basedOn w:val="a3"/>
    <w:semiHidden/>
    <w:rsid w:val="009D0E48"/>
    <w:rPr>
      <w:i/>
      <w:iCs/>
    </w:rPr>
  </w:style>
  <w:style w:type="character" w:styleId="HTML5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6">
    <w:name w:val="HTML Acronym"/>
    <w:basedOn w:val="a3"/>
    <w:semiHidden/>
    <w:rsid w:val="009D0E48"/>
  </w:style>
  <w:style w:type="character" w:styleId="HTML7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8">
    <w:name w:val="HTML Cite"/>
    <w:basedOn w:val="a3"/>
    <w:semiHidden/>
    <w:rsid w:val="009D0E48"/>
    <w:rPr>
      <w:i/>
      <w:iCs/>
    </w:rPr>
  </w:style>
  <w:style w:type="paragraph" w:styleId="HTML9">
    <w:name w:val="HTML Preformatted"/>
    <w:basedOn w:val="a2"/>
    <w:link w:val="HTMLa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5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6">
    <w:name w:val="Salutation"/>
    <w:basedOn w:val="a2"/>
    <w:next w:val="a2"/>
    <w:link w:val="aff7"/>
    <w:semiHidden/>
    <w:rsid w:val="009D0E48"/>
  </w:style>
  <w:style w:type="paragraph" w:styleId="aff8">
    <w:name w:val="Plain Text"/>
    <w:basedOn w:val="a2"/>
    <w:link w:val="aff9"/>
    <w:semiHidden/>
    <w:rsid w:val="009D0E48"/>
    <w:rPr>
      <w:rFonts w:ascii="宋体" w:hAnsi="Courier New" w:cs="Courier New"/>
    </w:rPr>
  </w:style>
  <w:style w:type="table" w:styleId="affa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E-mail Signature"/>
    <w:basedOn w:val="a2"/>
    <w:link w:val="affc"/>
    <w:semiHidden/>
    <w:rsid w:val="009D0E48"/>
  </w:style>
  <w:style w:type="paragraph" w:styleId="affd">
    <w:name w:val="Subtitle"/>
    <w:basedOn w:val="a2"/>
    <w:link w:val="affe"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0">
    <w:name w:val="Closing"/>
    <w:basedOn w:val="a2"/>
    <w:link w:val="afff1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2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4">
    <w:name w:val="List 4"/>
    <w:basedOn w:val="a2"/>
    <w:semiHidden/>
    <w:rsid w:val="009D0E48"/>
    <w:pPr>
      <w:ind w:leftChars="600" w:left="100" w:hangingChars="200" w:hanging="200"/>
    </w:pPr>
  </w:style>
  <w:style w:type="paragraph" w:styleId="54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5">
    <w:name w:val="List Number 5"/>
    <w:basedOn w:val="a2"/>
    <w:semiHidden/>
    <w:rsid w:val="009D0E48"/>
    <w:pPr>
      <w:ind w:left="0"/>
    </w:pPr>
  </w:style>
  <w:style w:type="paragraph" w:styleId="afff3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6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f4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f5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6">
    <w:name w:val="Normal (Web)"/>
    <w:basedOn w:val="a2"/>
    <w:semiHidden/>
    <w:rsid w:val="009D0E48"/>
    <w:rPr>
      <w:rFonts w:cs="Times New Roman"/>
    </w:rPr>
  </w:style>
  <w:style w:type="paragraph" w:styleId="afff7">
    <w:name w:val="Signature"/>
    <w:basedOn w:val="a2"/>
    <w:link w:val="afff8"/>
    <w:semiHidden/>
    <w:rsid w:val="009D0E48"/>
    <w:pPr>
      <w:ind w:leftChars="2100" w:left="100"/>
    </w:pPr>
  </w:style>
  <w:style w:type="character" w:styleId="afff9">
    <w:name w:val="Emphasis"/>
    <w:basedOn w:val="a3"/>
    <w:qFormat/>
    <w:rsid w:val="008938AC"/>
    <w:rPr>
      <w:i/>
      <w:iCs/>
    </w:rPr>
  </w:style>
  <w:style w:type="paragraph" w:styleId="afffa">
    <w:name w:val="Date"/>
    <w:basedOn w:val="a2"/>
    <w:next w:val="a2"/>
    <w:link w:val="afffb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c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d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e">
    <w:name w:val="Message Header"/>
    <w:basedOn w:val="a2"/>
    <w:link w:val="affff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f0">
    <w:name w:val="line number"/>
    <w:basedOn w:val="a3"/>
    <w:semiHidden/>
    <w:rsid w:val="009D0E48"/>
  </w:style>
  <w:style w:type="character" w:styleId="affff1">
    <w:name w:val="Strong"/>
    <w:basedOn w:val="a3"/>
    <w:uiPriority w:val="22"/>
    <w:qFormat/>
    <w:rsid w:val="008938AC"/>
    <w:rPr>
      <w:b/>
      <w:bCs/>
    </w:rPr>
  </w:style>
  <w:style w:type="character" w:styleId="affff2">
    <w:name w:val="page number"/>
    <w:basedOn w:val="a3"/>
    <w:semiHidden/>
    <w:rsid w:val="009D0E48"/>
  </w:style>
  <w:style w:type="character" w:styleId="affff3">
    <w:name w:val="FollowedHyperlink"/>
    <w:semiHidden/>
    <w:rsid w:val="009D0E48"/>
    <w:rPr>
      <w:color w:val="800080"/>
      <w:u w:val="none"/>
    </w:rPr>
  </w:style>
  <w:style w:type="paragraph" w:styleId="affff4">
    <w:name w:val="Body Text"/>
    <w:basedOn w:val="a2"/>
    <w:link w:val="affff5"/>
    <w:semiHidden/>
    <w:rsid w:val="009D0E48"/>
    <w:pPr>
      <w:spacing w:after="120"/>
    </w:pPr>
  </w:style>
  <w:style w:type="paragraph" w:styleId="affff6">
    <w:name w:val="Body Text First Indent"/>
    <w:basedOn w:val="affff4"/>
    <w:link w:val="affff7"/>
    <w:semiHidden/>
    <w:rsid w:val="009D0E48"/>
    <w:pPr>
      <w:ind w:firstLineChars="100" w:firstLine="420"/>
    </w:pPr>
  </w:style>
  <w:style w:type="paragraph" w:styleId="affff8">
    <w:name w:val="Body Text Indent"/>
    <w:basedOn w:val="a2"/>
    <w:link w:val="affff9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f8"/>
    <w:link w:val="2f0"/>
    <w:semiHidden/>
    <w:rsid w:val="009D0E48"/>
    <w:pPr>
      <w:ind w:firstLineChars="200" w:firstLine="420"/>
    </w:pPr>
  </w:style>
  <w:style w:type="paragraph" w:styleId="affffa">
    <w:name w:val="Normal Indent"/>
    <w:basedOn w:val="a2"/>
    <w:semiHidden/>
    <w:rsid w:val="009D0E48"/>
    <w:pPr>
      <w:ind w:firstLineChars="200" w:firstLine="420"/>
    </w:pPr>
  </w:style>
  <w:style w:type="paragraph" w:styleId="2f1">
    <w:name w:val="Body Text 2"/>
    <w:basedOn w:val="a2"/>
    <w:link w:val="2f2"/>
    <w:semiHidden/>
    <w:rsid w:val="009D0E48"/>
    <w:pPr>
      <w:spacing w:after="120" w:line="480" w:lineRule="auto"/>
    </w:pPr>
  </w:style>
  <w:style w:type="paragraph" w:styleId="3f">
    <w:name w:val="Body Text 3"/>
    <w:basedOn w:val="a2"/>
    <w:link w:val="3f0"/>
    <w:semiHidden/>
    <w:rsid w:val="009D0E48"/>
    <w:pPr>
      <w:spacing w:after="120"/>
    </w:pPr>
    <w:rPr>
      <w:sz w:val="16"/>
      <w:szCs w:val="16"/>
    </w:rPr>
  </w:style>
  <w:style w:type="paragraph" w:styleId="2f3">
    <w:name w:val="Body Text Indent 2"/>
    <w:basedOn w:val="a2"/>
    <w:link w:val="2f4"/>
    <w:semiHidden/>
    <w:rsid w:val="009D0E48"/>
    <w:pPr>
      <w:spacing w:after="120" w:line="480" w:lineRule="auto"/>
      <w:ind w:leftChars="200" w:left="420"/>
    </w:pPr>
  </w:style>
  <w:style w:type="paragraph" w:styleId="3f1">
    <w:name w:val="Body Text Indent 3"/>
    <w:basedOn w:val="a2"/>
    <w:link w:val="3f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fb">
    <w:name w:val="Note Heading"/>
    <w:basedOn w:val="a2"/>
    <w:next w:val="a2"/>
    <w:link w:val="affffc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1e"/>
    <w:autoRedefine/>
    <w:qFormat/>
    <w:rsid w:val="00F26AA8"/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fd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qFormat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5">
    <w:name w:val="脚注文本 字符"/>
    <w:basedOn w:val="a3"/>
    <w:link w:val="af4"/>
    <w:uiPriority w:val="99"/>
    <w:rsid w:val="00A5245A"/>
    <w:rPr>
      <w:rFonts w:cs="Arial"/>
      <w:kern w:val="2"/>
      <w:sz w:val="18"/>
      <w:szCs w:val="18"/>
    </w:rPr>
  </w:style>
  <w:style w:type="character" w:styleId="affffe">
    <w:name w:val="Subtle Emphasis"/>
    <w:basedOn w:val="a3"/>
    <w:uiPriority w:val="19"/>
    <w:qFormat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ff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ff0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ff0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ff0"/>
    <w:rsid w:val="00014276"/>
    <w:pPr>
      <w:spacing w:after="120"/>
    </w:pPr>
    <w:rPr>
      <w:rFonts w:cs="宋体"/>
      <w:szCs w:val="20"/>
    </w:rPr>
  </w:style>
  <w:style w:type="paragraph" w:customStyle="1" w:styleId="afffff1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ff1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f2">
    <w:name w:val="样式 蓝色"/>
    <w:basedOn w:val="a3"/>
    <w:semiHidden/>
    <w:rsid w:val="00D9006B"/>
    <w:rPr>
      <w:color w:val="0000FF"/>
    </w:rPr>
  </w:style>
  <w:style w:type="character" w:customStyle="1" w:styleId="afffff3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f4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f5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qFormat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f6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f7">
    <w:name w:val="List Paragraph"/>
    <w:basedOn w:val="a2"/>
    <w:link w:val="afffff8"/>
    <w:autoRedefine/>
    <w:uiPriority w:val="34"/>
    <w:qFormat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f8">
    <w:name w:val="列表段落 字符"/>
    <w:basedOn w:val="a3"/>
    <w:link w:val="afffff7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f9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fa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f7"/>
    <w:rsid w:val="0020153C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ff1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f0">
    <w:name w:val="页脚 字符"/>
    <w:basedOn w:val="a3"/>
    <w:link w:val="af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2176D9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qFormat/>
    <w:rsid w:val="002176D9"/>
    <w:rPr>
      <w:rFonts w:ascii="Huawei Sans" w:eastAsia="方正兰亭黑简体" w:hAnsi="Huawei Sans" w:cs="微软雅黑"/>
      <w:sz w:val="21"/>
    </w:rPr>
  </w:style>
  <w:style w:type="paragraph" w:customStyle="1" w:styleId="2f5">
    <w:name w:val="2.命令"/>
    <w:basedOn w:val="a2"/>
    <w:link w:val="2f6"/>
    <w:autoRedefine/>
    <w:qFormat/>
    <w:rsid w:val="00254FAD"/>
    <w:pPr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6">
    <w:name w:val="2.命令 字符"/>
    <w:basedOn w:val="a3"/>
    <w:link w:val="2f5"/>
    <w:rsid w:val="00254FAD"/>
    <w:rPr>
      <w:rFonts w:ascii="Huawei Sans" w:eastAsia="方正兰亭黑简体" w:hAnsi="Huawei Sans" w:cs="Courier New"/>
      <w:sz w:val="18"/>
      <w:szCs w:val="18"/>
      <w:lang w:eastAsia="en-US"/>
    </w:rPr>
  </w:style>
  <w:style w:type="paragraph" w:customStyle="1" w:styleId="30">
    <w:name w:val="3.步骤"/>
    <w:basedOn w:val="a2"/>
    <w:link w:val="3f3"/>
    <w:autoRedefine/>
    <w:qFormat/>
    <w:rsid w:val="00F05ABE"/>
    <w:pPr>
      <w:numPr>
        <w:ilvl w:val="5"/>
        <w:numId w:val="4"/>
      </w:numPr>
      <w:spacing w:before="160" w:after="160"/>
      <w:outlineLvl w:val="3"/>
    </w:pPr>
    <w:rPr>
      <w:rFonts w:ascii="Huawei Sans" w:eastAsia="方正兰亭黑简体" w:hAnsi="Huawei Sans"/>
      <w:sz w:val="21"/>
      <w:lang w:eastAsia="en-US"/>
    </w:rPr>
  </w:style>
  <w:style w:type="paragraph" w:customStyle="1" w:styleId="4a">
    <w:name w:val="4.任务"/>
    <w:basedOn w:val="ItemList"/>
    <w:link w:val="4b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a">
    <w:name w:val="5.表格文字"/>
    <w:basedOn w:val="TableText"/>
    <w:link w:val="5b"/>
    <w:autoRedefine/>
    <w:qFormat/>
    <w:rsid w:val="00FC5DD0"/>
    <w:pPr>
      <w:autoSpaceDE w:val="0"/>
      <w:autoSpaceDN w:val="0"/>
    </w:pPr>
    <w:rPr>
      <w:rFonts w:ascii="Huawei Sans" w:eastAsia="方正兰亭黑简体" w:hAnsi="Huawei Sans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b">
    <w:name w:val="5.表格文字 字符"/>
    <w:basedOn w:val="TableText0"/>
    <w:link w:val="5a"/>
    <w:rsid w:val="00FC5DD0"/>
    <w:rPr>
      <w:rFonts w:ascii="Huawei Sans" w:eastAsia="方正兰亭黑简体" w:hAnsi="Huawei Sans" w:cs="微软雅黑"/>
      <w:snapToGrid w:val="0"/>
      <w:sz w:val="21"/>
      <w:szCs w:val="21"/>
    </w:rPr>
  </w:style>
  <w:style w:type="paragraph" w:customStyle="1" w:styleId="64">
    <w:name w:val="6.前言"/>
    <w:basedOn w:val="Heading1NoNumber"/>
    <w:link w:val="65"/>
    <w:autoRedefine/>
    <w:qFormat/>
    <w:rsid w:val="00FC5DD0"/>
  </w:style>
  <w:style w:type="paragraph" w:customStyle="1" w:styleId="74">
    <w:name w:val="7.简介标题"/>
    <w:basedOn w:val="a2"/>
    <w:link w:val="75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5">
    <w:name w:val="6.前言 字符"/>
    <w:basedOn w:val="Heading1NoNumber0"/>
    <w:link w:val="64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4">
    <w:name w:val="8.前言标题"/>
    <w:basedOn w:val="1e"/>
    <w:link w:val="85"/>
    <w:autoRedefine/>
    <w:qFormat/>
    <w:rsid w:val="00FC5DD0"/>
    <w:rPr>
      <w:noProof/>
    </w:rPr>
  </w:style>
  <w:style w:type="character" w:customStyle="1" w:styleId="20">
    <w:name w:val="标题 2 字符"/>
    <w:aliases w:val="ALT+2 字符"/>
    <w:basedOn w:val="a3"/>
    <w:link w:val="2"/>
    <w:rsid w:val="00DC0A0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5">
    <w:name w:val="8.前言标题 字符"/>
    <w:basedOn w:val="Heading3NoNumber0"/>
    <w:link w:val="84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fffffb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b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3">
    <w:name w:val="3.步骤 字符"/>
    <w:basedOn w:val="a3"/>
    <w:link w:val="30"/>
    <w:qFormat/>
    <w:rsid w:val="00F05ABE"/>
    <w:rPr>
      <w:rFonts w:ascii="Huawei Sans" w:eastAsia="方正兰亭黑简体" w:hAnsi="Huawei Sans" w:cs="微软雅黑"/>
      <w:sz w:val="21"/>
      <w:lang w:eastAsia="en-US"/>
    </w:rPr>
  </w:style>
  <w:style w:type="paragraph" w:customStyle="1" w:styleId="50">
    <w:name w:val="5.表格标题"/>
    <w:basedOn w:val="a2"/>
    <w:link w:val="5c"/>
    <w:autoRedefine/>
    <w:qFormat/>
    <w:rsid w:val="00FC5DD0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paragraph" w:customStyle="1" w:styleId="9">
    <w:name w:val="9.图片标题"/>
    <w:basedOn w:val="a2"/>
    <w:link w:val="93"/>
    <w:autoRedefine/>
    <w:qFormat/>
    <w:rsid w:val="00FC5DD0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character" w:customStyle="1" w:styleId="93">
    <w:name w:val="9.图片标题 字符"/>
    <w:basedOn w:val="a3"/>
    <w:link w:val="9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character" w:customStyle="1" w:styleId="5c">
    <w:name w:val="5.表格标题 字符"/>
    <w:basedOn w:val="a3"/>
    <w:link w:val="50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styleId="afffffc">
    <w:name w:val="No Spacing"/>
    <w:uiPriority w:val="1"/>
    <w:qFormat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fd">
    <w:name w:val="Intense Emphasis"/>
    <w:basedOn w:val="a3"/>
    <w:uiPriority w:val="21"/>
    <w:qFormat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fe">
    <w:name w:val="Quote"/>
    <w:basedOn w:val="a2"/>
    <w:next w:val="a2"/>
    <w:link w:val="affffff"/>
    <w:uiPriority w:val="29"/>
    <w:qFormat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f">
    <w:name w:val="引用 字符"/>
    <w:basedOn w:val="a3"/>
    <w:link w:val="afffffe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ff0">
    <w:name w:val="Intense Quote"/>
    <w:basedOn w:val="a2"/>
    <w:next w:val="a2"/>
    <w:link w:val="affffff1"/>
    <w:autoRedefine/>
    <w:uiPriority w:val="30"/>
    <w:qFormat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ff1">
    <w:name w:val="明显引用 字符"/>
    <w:basedOn w:val="a3"/>
    <w:link w:val="affffff0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f2">
    <w:name w:val="Subtle Reference"/>
    <w:basedOn w:val="a3"/>
    <w:uiPriority w:val="31"/>
    <w:qFormat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f3">
    <w:name w:val="Intense Reference"/>
    <w:basedOn w:val="a3"/>
    <w:uiPriority w:val="32"/>
    <w:qFormat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f4">
    <w:name w:val="Book Title"/>
    <w:basedOn w:val="a3"/>
    <w:uiPriority w:val="33"/>
    <w:qFormat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Cover-">
    <w:name w:val="Cover-宋体+罗马+正文"/>
    <w:basedOn w:val="a2"/>
    <w:link w:val="Cover-Char"/>
    <w:rsid w:val="004237DC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rFonts w:ascii="HuaweiSans-Regular" w:eastAsia="方正兰亭黑简体" w:hAnsi="HuaweiSans-Regular" w:cs="Arial"/>
      <w:sz w:val="24"/>
      <w:szCs w:val="24"/>
    </w:rPr>
  </w:style>
  <w:style w:type="character" w:customStyle="1" w:styleId="Cover-Char">
    <w:name w:val="Cover-宋体+罗马+正文 Char"/>
    <w:basedOn w:val="a3"/>
    <w:link w:val="Cover-"/>
    <w:rsid w:val="004237DC"/>
    <w:rPr>
      <w:rFonts w:ascii="HuaweiSans-Regular" w:eastAsia="方正兰亭黑简体" w:hAnsi="HuaweiSans-Regular" w:cs="Arial"/>
      <w:sz w:val="24"/>
      <w:szCs w:val="24"/>
    </w:rPr>
  </w:style>
  <w:style w:type="character" w:customStyle="1" w:styleId="FigureDescription0">
    <w:name w:val="Figure Description 字符"/>
    <w:basedOn w:val="a3"/>
    <w:link w:val="FigureDescription"/>
    <w:rsid w:val="004237DC"/>
    <w:rPr>
      <w:rFonts w:eastAsia="黑体" w:cs="Arial"/>
      <w:spacing w:val="-4"/>
      <w:kern w:val="2"/>
      <w:sz w:val="21"/>
      <w:szCs w:val="21"/>
    </w:rPr>
  </w:style>
  <w:style w:type="character" w:customStyle="1" w:styleId="TableDescription0">
    <w:name w:val="Table Description 字符"/>
    <w:basedOn w:val="a3"/>
    <w:link w:val="TableDescription"/>
    <w:rsid w:val="004237DC"/>
    <w:rPr>
      <w:rFonts w:ascii="微软雅黑" w:eastAsia="黑体" w:hAnsi="微软雅黑" w:cs="微软雅黑"/>
      <w:spacing w:val="-4"/>
    </w:rPr>
  </w:style>
  <w:style w:type="character" w:customStyle="1" w:styleId="TableDescription2">
    <w:name w:val="样式 Table Description + 居中 字符"/>
    <w:basedOn w:val="TableDescription0"/>
    <w:link w:val="TableDescription1"/>
    <w:rsid w:val="004237DC"/>
    <w:rPr>
      <w:rFonts w:ascii="微软雅黑" w:eastAsia="黑体" w:hAnsi="微软雅黑" w:cs="宋体"/>
      <w:spacing w:val="-4"/>
    </w:rPr>
  </w:style>
  <w:style w:type="character" w:customStyle="1" w:styleId="41">
    <w:name w:val="标题 4 字符"/>
    <w:aliases w:val="ALT+4 字符"/>
    <w:basedOn w:val="a3"/>
    <w:link w:val="4"/>
    <w:rsid w:val="004237DC"/>
    <w:rPr>
      <w:rFonts w:ascii="Huawei Sans" w:eastAsia="方正兰亭黑简体" w:hAnsi="Huawei Sans" w:cs="微软雅黑"/>
      <w:noProof/>
      <w:sz w:val="28"/>
      <w:szCs w:val="28"/>
    </w:rPr>
  </w:style>
  <w:style w:type="character" w:customStyle="1" w:styleId="52">
    <w:name w:val="标题 5 字符"/>
    <w:aliases w:val="ALT+5 字符"/>
    <w:basedOn w:val="a3"/>
    <w:link w:val="5"/>
    <w:rsid w:val="004237DC"/>
    <w:rPr>
      <w:rFonts w:ascii="Huawei Sans" w:eastAsia="方正兰亭黑简体" w:hAnsi="Huawei Sans" w:cs="微软雅黑"/>
      <w:noProof/>
      <w:sz w:val="24"/>
      <w:szCs w:val="24"/>
    </w:rPr>
  </w:style>
  <w:style w:type="character" w:customStyle="1" w:styleId="60">
    <w:name w:val="标题 6 字符"/>
    <w:basedOn w:val="a3"/>
    <w:link w:val="6"/>
    <w:semiHidden/>
    <w:rsid w:val="004237DC"/>
    <w:rPr>
      <w:rFonts w:ascii="Arial" w:eastAsia="黑体" w:hAnsi="Arial"/>
      <w:b/>
      <w:bCs/>
    </w:rPr>
  </w:style>
  <w:style w:type="character" w:customStyle="1" w:styleId="70">
    <w:name w:val="标题 7 字符"/>
    <w:basedOn w:val="a3"/>
    <w:link w:val="7"/>
    <w:rsid w:val="004237DC"/>
    <w:rPr>
      <w:rFonts w:ascii="Huawei Sans" w:eastAsia="方正兰亭黑简体" w:hAnsi="Huawei Sans" w:cs="微软雅黑"/>
      <w:b/>
      <w:sz w:val="44"/>
      <w:szCs w:val="44"/>
    </w:rPr>
  </w:style>
  <w:style w:type="character" w:customStyle="1" w:styleId="80">
    <w:name w:val="标题 8 字符"/>
    <w:basedOn w:val="a3"/>
    <w:link w:val="8"/>
    <w:rsid w:val="004237DC"/>
    <w:rPr>
      <w:rFonts w:ascii="Huawei Sans" w:eastAsia="方正兰亭黑简体" w:hAnsi="Huawei Sans"/>
      <w:bCs/>
      <w:noProof/>
      <w:sz w:val="36"/>
      <w:szCs w:val="36"/>
      <w:lang w:eastAsia="en-US"/>
    </w:rPr>
  </w:style>
  <w:style w:type="character" w:customStyle="1" w:styleId="91">
    <w:name w:val="标题 9 字符"/>
    <w:basedOn w:val="a3"/>
    <w:link w:val="90"/>
    <w:rsid w:val="004237DC"/>
    <w:rPr>
      <w:rFonts w:ascii="Huawei Sans" w:eastAsia="方正兰亭黑简体" w:hAnsi="Huawei Sans"/>
      <w:noProof/>
      <w:sz w:val="32"/>
      <w:szCs w:val="32"/>
    </w:rPr>
  </w:style>
  <w:style w:type="character" w:customStyle="1" w:styleId="aa">
    <w:name w:val="标题 字符"/>
    <w:basedOn w:val="a3"/>
    <w:link w:val="a9"/>
    <w:rsid w:val="004237DC"/>
    <w:rPr>
      <w:rFonts w:ascii="Arial" w:eastAsia="微软雅黑" w:hAnsi="Arial" w:cs="微软雅黑"/>
      <w:b/>
      <w:bCs/>
      <w:sz w:val="32"/>
      <w:szCs w:val="32"/>
    </w:rPr>
  </w:style>
  <w:style w:type="character" w:customStyle="1" w:styleId="ae">
    <w:name w:val="文档结构图 字符"/>
    <w:basedOn w:val="a3"/>
    <w:link w:val="ad"/>
    <w:semiHidden/>
    <w:rsid w:val="004237DC"/>
    <w:rPr>
      <w:rFonts w:ascii="微软雅黑" w:eastAsia="微软雅黑" w:hAnsi="微软雅黑" w:cs="微软雅黑"/>
      <w:shd w:val="clear" w:color="auto" w:fill="000080"/>
    </w:rPr>
  </w:style>
  <w:style w:type="character" w:customStyle="1" w:styleId="af3">
    <w:name w:val="宏文本 字符"/>
    <w:basedOn w:val="a3"/>
    <w:link w:val="af2"/>
    <w:semiHidden/>
    <w:rsid w:val="004237DC"/>
    <w:rPr>
      <w:rFonts w:ascii="Courier New" w:hAnsi="Courier New" w:cs="Courier New"/>
      <w:kern w:val="2"/>
      <w:sz w:val="24"/>
      <w:szCs w:val="24"/>
    </w:rPr>
  </w:style>
  <w:style w:type="character" w:customStyle="1" w:styleId="af8">
    <w:name w:val="批注框文本 字符"/>
    <w:basedOn w:val="a3"/>
    <w:link w:val="af7"/>
    <w:semiHidden/>
    <w:rsid w:val="004237DC"/>
    <w:rPr>
      <w:rFonts w:ascii="微软雅黑" w:eastAsia="微软雅黑" w:hAnsi="微软雅黑" w:cs="微软雅黑"/>
      <w:sz w:val="18"/>
      <w:szCs w:val="18"/>
    </w:rPr>
  </w:style>
  <w:style w:type="character" w:customStyle="1" w:styleId="afa">
    <w:name w:val="批注文字 字符"/>
    <w:basedOn w:val="a3"/>
    <w:link w:val="af9"/>
    <w:rsid w:val="004237DC"/>
    <w:rPr>
      <w:rFonts w:ascii="微软雅黑" w:eastAsia="微软雅黑" w:hAnsi="微软雅黑" w:cs="微软雅黑"/>
    </w:rPr>
  </w:style>
  <w:style w:type="character" w:customStyle="1" w:styleId="afd">
    <w:name w:val="批注主题 字符"/>
    <w:basedOn w:val="afa"/>
    <w:link w:val="afc"/>
    <w:semiHidden/>
    <w:rsid w:val="004237DC"/>
    <w:rPr>
      <w:rFonts w:ascii="微软雅黑" w:eastAsia="微软雅黑" w:hAnsi="微软雅黑" w:cs="微软雅黑"/>
      <w:b/>
      <w:bCs/>
    </w:rPr>
  </w:style>
  <w:style w:type="character" w:customStyle="1" w:styleId="aff1">
    <w:name w:val="尾注文本 字符"/>
    <w:basedOn w:val="a3"/>
    <w:link w:val="aff0"/>
    <w:semiHidden/>
    <w:rsid w:val="004237DC"/>
    <w:rPr>
      <w:rFonts w:ascii="微软雅黑" w:eastAsia="微软雅黑" w:hAnsi="微软雅黑" w:cs="微软雅黑"/>
    </w:rPr>
  </w:style>
  <w:style w:type="character" w:customStyle="1" w:styleId="HTML3">
    <w:name w:val="HTML 地址 字符"/>
    <w:basedOn w:val="a3"/>
    <w:link w:val="HTML2"/>
    <w:semiHidden/>
    <w:rsid w:val="004237DC"/>
    <w:rPr>
      <w:rFonts w:ascii="微软雅黑" w:eastAsia="微软雅黑" w:hAnsi="微软雅黑" w:cs="微软雅黑"/>
      <w:i/>
      <w:iCs/>
    </w:rPr>
  </w:style>
  <w:style w:type="character" w:customStyle="1" w:styleId="HTMLa">
    <w:name w:val="HTML 预设格式 字符"/>
    <w:basedOn w:val="a3"/>
    <w:link w:val="HTML9"/>
    <w:semiHidden/>
    <w:rsid w:val="004237DC"/>
    <w:rPr>
      <w:rFonts w:ascii="Courier New" w:eastAsia="微软雅黑" w:hAnsi="Courier New" w:cs="Courier New"/>
    </w:rPr>
  </w:style>
  <w:style w:type="character" w:customStyle="1" w:styleId="aff7">
    <w:name w:val="称呼 字符"/>
    <w:basedOn w:val="a3"/>
    <w:link w:val="aff6"/>
    <w:semiHidden/>
    <w:rsid w:val="004237DC"/>
    <w:rPr>
      <w:rFonts w:ascii="微软雅黑" w:eastAsia="微软雅黑" w:hAnsi="微软雅黑" w:cs="微软雅黑"/>
    </w:rPr>
  </w:style>
  <w:style w:type="character" w:customStyle="1" w:styleId="aff9">
    <w:name w:val="纯文本 字符"/>
    <w:basedOn w:val="a3"/>
    <w:link w:val="aff8"/>
    <w:semiHidden/>
    <w:rsid w:val="004237DC"/>
    <w:rPr>
      <w:rFonts w:ascii="宋体" w:eastAsia="微软雅黑" w:hAnsi="Courier New" w:cs="Courier New"/>
    </w:rPr>
  </w:style>
  <w:style w:type="character" w:customStyle="1" w:styleId="affc">
    <w:name w:val="电子邮件签名 字符"/>
    <w:basedOn w:val="a3"/>
    <w:link w:val="affb"/>
    <w:semiHidden/>
    <w:rsid w:val="004237DC"/>
    <w:rPr>
      <w:rFonts w:ascii="微软雅黑" w:eastAsia="微软雅黑" w:hAnsi="微软雅黑" w:cs="微软雅黑"/>
    </w:rPr>
  </w:style>
  <w:style w:type="character" w:customStyle="1" w:styleId="affe">
    <w:name w:val="副标题 字符"/>
    <w:basedOn w:val="a3"/>
    <w:link w:val="affd"/>
    <w:rsid w:val="004237DC"/>
    <w:rPr>
      <w:rFonts w:ascii="Arial" w:eastAsia="微软雅黑" w:hAnsi="Arial" w:cs="微软雅黑"/>
      <w:b/>
      <w:bCs/>
      <w:kern w:val="28"/>
      <w:sz w:val="32"/>
      <w:szCs w:val="32"/>
    </w:rPr>
  </w:style>
  <w:style w:type="character" w:customStyle="1" w:styleId="afff1">
    <w:name w:val="结束语 字符"/>
    <w:basedOn w:val="a3"/>
    <w:link w:val="afff0"/>
    <w:semiHidden/>
    <w:rsid w:val="004237DC"/>
    <w:rPr>
      <w:rFonts w:ascii="微软雅黑" w:eastAsia="微软雅黑" w:hAnsi="微软雅黑" w:cs="微软雅黑"/>
    </w:rPr>
  </w:style>
  <w:style w:type="character" w:customStyle="1" w:styleId="afff8">
    <w:name w:val="签名 字符"/>
    <w:basedOn w:val="a3"/>
    <w:link w:val="afff7"/>
    <w:semiHidden/>
    <w:rsid w:val="004237DC"/>
    <w:rPr>
      <w:rFonts w:ascii="微软雅黑" w:eastAsia="微软雅黑" w:hAnsi="微软雅黑" w:cs="微软雅黑"/>
    </w:rPr>
  </w:style>
  <w:style w:type="character" w:customStyle="1" w:styleId="afffb">
    <w:name w:val="日期 字符"/>
    <w:basedOn w:val="a3"/>
    <w:link w:val="afffa"/>
    <w:semiHidden/>
    <w:rsid w:val="004237DC"/>
    <w:rPr>
      <w:rFonts w:ascii="微软雅黑" w:eastAsia="微软雅黑" w:hAnsi="微软雅黑" w:cs="微软雅黑"/>
    </w:rPr>
  </w:style>
  <w:style w:type="character" w:customStyle="1" w:styleId="affff">
    <w:name w:val="信息标题 字符"/>
    <w:basedOn w:val="a3"/>
    <w:link w:val="afffe"/>
    <w:semiHidden/>
    <w:rsid w:val="004237DC"/>
    <w:rPr>
      <w:rFonts w:ascii="Arial" w:eastAsia="微软雅黑" w:hAnsi="Arial" w:cs="微软雅黑"/>
      <w:shd w:val="pct20" w:color="auto" w:fill="auto"/>
    </w:rPr>
  </w:style>
  <w:style w:type="character" w:customStyle="1" w:styleId="affff5">
    <w:name w:val="正文文本 字符"/>
    <w:basedOn w:val="a3"/>
    <w:link w:val="affff4"/>
    <w:semiHidden/>
    <w:rsid w:val="004237DC"/>
    <w:rPr>
      <w:rFonts w:ascii="微软雅黑" w:eastAsia="微软雅黑" w:hAnsi="微软雅黑" w:cs="微软雅黑"/>
    </w:rPr>
  </w:style>
  <w:style w:type="character" w:customStyle="1" w:styleId="affff7">
    <w:name w:val="正文文本首行缩进 字符"/>
    <w:basedOn w:val="affff5"/>
    <w:link w:val="affff6"/>
    <w:semiHidden/>
    <w:rsid w:val="004237DC"/>
    <w:rPr>
      <w:rFonts w:ascii="微软雅黑" w:eastAsia="微软雅黑" w:hAnsi="微软雅黑" w:cs="微软雅黑"/>
    </w:rPr>
  </w:style>
  <w:style w:type="character" w:customStyle="1" w:styleId="affff9">
    <w:name w:val="正文文本缩进 字符"/>
    <w:basedOn w:val="a3"/>
    <w:link w:val="affff8"/>
    <w:semiHidden/>
    <w:rsid w:val="004237DC"/>
    <w:rPr>
      <w:rFonts w:ascii="微软雅黑" w:eastAsia="微软雅黑" w:hAnsi="微软雅黑" w:cs="微软雅黑"/>
    </w:rPr>
  </w:style>
  <w:style w:type="character" w:customStyle="1" w:styleId="2f0">
    <w:name w:val="正文文本首行缩进 2 字符"/>
    <w:basedOn w:val="affff9"/>
    <w:link w:val="2f"/>
    <w:semiHidden/>
    <w:rsid w:val="004237DC"/>
    <w:rPr>
      <w:rFonts w:ascii="微软雅黑" w:eastAsia="微软雅黑" w:hAnsi="微软雅黑" w:cs="微软雅黑"/>
    </w:rPr>
  </w:style>
  <w:style w:type="character" w:customStyle="1" w:styleId="2f2">
    <w:name w:val="正文文本 2 字符"/>
    <w:basedOn w:val="a3"/>
    <w:link w:val="2f1"/>
    <w:semiHidden/>
    <w:rsid w:val="004237DC"/>
    <w:rPr>
      <w:rFonts w:ascii="微软雅黑" w:eastAsia="微软雅黑" w:hAnsi="微软雅黑" w:cs="微软雅黑"/>
    </w:rPr>
  </w:style>
  <w:style w:type="character" w:customStyle="1" w:styleId="3f0">
    <w:name w:val="正文文本 3 字符"/>
    <w:basedOn w:val="a3"/>
    <w:link w:val="3f"/>
    <w:semiHidden/>
    <w:rsid w:val="004237DC"/>
    <w:rPr>
      <w:rFonts w:ascii="微软雅黑" w:eastAsia="微软雅黑" w:hAnsi="微软雅黑" w:cs="微软雅黑"/>
      <w:sz w:val="16"/>
      <w:szCs w:val="16"/>
    </w:rPr>
  </w:style>
  <w:style w:type="character" w:customStyle="1" w:styleId="2f4">
    <w:name w:val="正文文本缩进 2 字符"/>
    <w:basedOn w:val="a3"/>
    <w:link w:val="2f3"/>
    <w:semiHidden/>
    <w:rsid w:val="004237DC"/>
    <w:rPr>
      <w:rFonts w:ascii="微软雅黑" w:eastAsia="微软雅黑" w:hAnsi="微软雅黑" w:cs="微软雅黑"/>
    </w:rPr>
  </w:style>
  <w:style w:type="character" w:customStyle="1" w:styleId="3f2">
    <w:name w:val="正文文本缩进 3 字符"/>
    <w:basedOn w:val="a3"/>
    <w:link w:val="3f1"/>
    <w:semiHidden/>
    <w:rsid w:val="004237DC"/>
    <w:rPr>
      <w:rFonts w:ascii="微软雅黑" w:eastAsia="微软雅黑" w:hAnsi="微软雅黑" w:cs="微软雅黑"/>
      <w:sz w:val="16"/>
      <w:szCs w:val="16"/>
    </w:rPr>
  </w:style>
  <w:style w:type="character" w:customStyle="1" w:styleId="affffc">
    <w:name w:val="注释标题 字符"/>
    <w:basedOn w:val="a3"/>
    <w:link w:val="affffb"/>
    <w:semiHidden/>
    <w:rsid w:val="004237DC"/>
    <w:rPr>
      <w:rFonts w:ascii="微软雅黑" w:eastAsia="微软雅黑" w:hAnsi="微软雅黑" w:cs="微软雅黑"/>
    </w:rPr>
  </w:style>
  <w:style w:type="paragraph" w:customStyle="1" w:styleId="affffff5">
    <w:name w:val="边框代码"/>
    <w:basedOn w:val="1e"/>
    <w:link w:val="Char1"/>
    <w:qFormat/>
    <w:rsid w:val="00280093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 w:themeFill="background1" w:themeFillShade="D9"/>
      <w:topLinePunct/>
      <w:adjustRightInd w:val="0"/>
      <w:spacing w:before="40" w:after="40" w:line="240" w:lineRule="auto"/>
    </w:pPr>
    <w:rPr>
      <w:color w:val="000000"/>
      <w:spacing w:val="-4"/>
      <w:kern w:val="2"/>
      <w:sz w:val="18"/>
      <w:szCs w:val="21"/>
    </w:rPr>
  </w:style>
  <w:style w:type="character" w:customStyle="1" w:styleId="Char1">
    <w:name w:val="边框代码 Char"/>
    <w:basedOn w:val="93"/>
    <w:link w:val="affffff5"/>
    <w:rsid w:val="00280093"/>
    <w:rPr>
      <w:rFonts w:ascii="Huawei Sans" w:eastAsia="方正兰亭黑简体" w:hAnsi="Huawei Sans" w:cs="微软雅黑"/>
      <w:b w:val="0"/>
      <w:color w:val="000000"/>
      <w:spacing w:val="-4"/>
      <w:kern w:val="2"/>
      <w:sz w:val="18"/>
      <w:szCs w:val="21"/>
      <w:shd w:val="clear" w:color="auto" w:fill="D9D9D9" w:themeFill="background1" w:themeFillShade="D9"/>
    </w:rPr>
  </w:style>
  <w:style w:type="character" w:customStyle="1" w:styleId="fontstyle01">
    <w:name w:val="fontstyle01"/>
    <w:basedOn w:val="a3"/>
    <w:rsid w:val="004237DC"/>
    <w:rPr>
      <w:rFonts w:ascii="TimesNewRomanPSMT" w:eastAsia="TimesNewRomanPSMT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3"/>
    <w:rsid w:val="004237DC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3"/>
    <w:rsid w:val="004237DC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3"/>
    <w:rsid w:val="004237DC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a3"/>
    <w:rsid w:val="004237DC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3Char">
    <w:name w:val="3.步骤 Char"/>
    <w:basedOn w:val="Step0"/>
    <w:rsid w:val="004237DC"/>
    <w:rPr>
      <w:rFonts w:ascii="微软雅黑" w:eastAsia="微软雅黑" w:hAnsi="微软雅黑" w:cs="微软雅黑"/>
      <w:snapToGrid w:val="0"/>
      <w:kern w:val="0"/>
      <w:sz w:val="32"/>
      <w:szCs w:val="32"/>
    </w:rPr>
  </w:style>
  <w:style w:type="paragraph" w:customStyle="1" w:styleId="renwu">
    <w:name w:val="renwu"/>
    <w:basedOn w:val="4a"/>
    <w:link w:val="renwuChar"/>
    <w:qFormat/>
    <w:rsid w:val="004237DC"/>
    <w:pPr>
      <w:numPr>
        <w:numId w:val="0"/>
      </w:numPr>
      <w:tabs>
        <w:tab w:val="num" w:pos="425"/>
      </w:tabs>
      <w:ind w:left="1446" w:hanging="425"/>
    </w:pPr>
  </w:style>
  <w:style w:type="character" w:customStyle="1" w:styleId="renwuChar">
    <w:name w:val="renwu Char"/>
    <w:basedOn w:val="4b"/>
    <w:link w:val="renwu"/>
    <w:rsid w:val="004237DC"/>
    <w:rPr>
      <w:rFonts w:ascii="Huawei Sans" w:eastAsia="方正兰亭黑简体" w:hAnsi="Huawei Sans" w:cs="微软雅黑"/>
      <w:kern w:val="2"/>
      <w:sz w:val="21"/>
      <w:szCs w:val="21"/>
    </w:rPr>
  </w:style>
  <w:style w:type="paragraph" w:customStyle="1" w:styleId="affffff6">
    <w:name w:val="代码"/>
    <w:basedOn w:val="a2"/>
    <w:link w:val="Char2"/>
    <w:qFormat/>
    <w:rsid w:val="002176D9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 w:themeFill="background1" w:themeFillShade="D9"/>
      <w:spacing w:before="40" w:after="40" w:line="240" w:lineRule="auto"/>
      <w:ind w:left="1021"/>
    </w:pPr>
    <w:rPr>
      <w:rFonts w:ascii="Huawei Sans" w:eastAsia="方正兰亭黑简体" w:hAnsi="Huawei Sans" w:cs="Huawei Sans"/>
      <w:spacing w:val="-4"/>
      <w:kern w:val="2"/>
      <w:sz w:val="18"/>
      <w:szCs w:val="18"/>
      <w:shd w:val="pct15" w:color="auto" w:fill="FFFFFF"/>
      <w:lang w:eastAsia="en-US"/>
    </w:rPr>
  </w:style>
  <w:style w:type="character" w:customStyle="1" w:styleId="Char2">
    <w:name w:val="代码 Char"/>
    <w:basedOn w:val="a3"/>
    <w:link w:val="affffff6"/>
    <w:rsid w:val="002176D9"/>
    <w:rPr>
      <w:rFonts w:ascii="Huawei Sans" w:eastAsia="方正兰亭黑简体" w:hAnsi="Huawei Sans" w:cs="Huawei Sans"/>
      <w:spacing w:val="-4"/>
      <w:kern w:val="2"/>
      <w:sz w:val="18"/>
      <w:szCs w:val="18"/>
      <w:shd w:val="clear" w:color="auto" w:fill="D9D9D9" w:themeFill="background1" w:themeFillShade="D9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customXml" Target="../customXml/item2.xml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customXml" Target="../customXml/item4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yperlink" Target="https://opengauss.obs.cn-south-1.myhuaweicloud.com/1.0.0/arm/openGauss-1.0.0-JDBC.tar.gz" TargetMode="External"/><Relationship Id="rId22" Type="http://schemas.openxmlformats.org/officeDocument/2006/relationships/hyperlink" Target="https://www.oracle.com/java/technologies/javase/javase-jdk8-downloads.htm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A67A878-1AE3-454C-986E-17F85348B57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1116</TotalTime>
  <Pages>18</Pages>
  <Words>1321</Words>
  <Characters>7532</Characters>
  <Application>Microsoft Office Word</Application>
  <DocSecurity>0</DocSecurity>
  <Lines>62</Lines>
  <Paragraphs>17</Paragraphs>
  <ScaleCrop>false</ScaleCrop>
  <Company>Huawei Technologies Co.,Ltd.</Company>
  <LinksUpToDate>false</LinksUpToDate>
  <CharactersWithSpaces>8836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Ningbo University</cp:lastModifiedBy>
  <cp:revision>131</cp:revision>
  <cp:lastPrinted>2016-11-21T02:33:00Z</cp:lastPrinted>
  <dcterms:created xsi:type="dcterms:W3CDTF">2020-08-12T09:10:00Z</dcterms:created>
  <dcterms:modified xsi:type="dcterms:W3CDTF">2022-08-13T02:18:00Z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(3)7/xQe8k+uckFqRxH5UozfOsg2G4XrMTWTA2ayDSdahlPtCxKhcl354zfkWKMw/Yv3P4NWCh2
IMA29N2uKVam+MmhifdussOtedm++RSfxbSg/UBZK63J2H4Pr94rpNC5C7tsmMx6ae65X0jO
CHJiL3O/CXq2ybLURzcwvL7XjGEoZCjoclV4liPZ73BUHm5ZTHJbdwrJa1vkLpdUr3KNEkRh
7sF+nXda9MooTD3iZr</vt:lpwstr>
  </property>
  <property fmtid="{D5CDD505-2E9C-101B-9397-08002B2CF9AE}" pid="15" name="_2015_ms_pID_7253431">
    <vt:lpwstr>0Pbazhz/ZhqXurnrfPAzzqbmunxSvZ78YX+lfv3YoDdnKII6YVD1Ih
FdV1weXspcGZU2xMUQ3f9t8oMiyOt3ZwJzBADww84E8cjU7a0vbPG3mxW5gqqjALpdwzqqBS
nqKS8xHdAaS8ReqHDb0NAGQzm+f9TeOlr5eL7kDF83z3V8iRbXsu6/kiJXngHumQvuCvBunZ
Mdac9+wjWZoP+2X3Hhe9x8Psc9n6/mPQNPSE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hA==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1604455697</vt:lpwstr>
  </property>
</Properties>
</file>